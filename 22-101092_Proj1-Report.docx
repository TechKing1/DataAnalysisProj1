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6445F" w14:textId="7DE8D2BD" w:rsidR="00952F7D" w:rsidRDefault="00952F7D" w:rsidP="00DF198B">
      <w:pPr>
        <w:pStyle w:val="GraphicAncho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66E13D69" w14:textId="77777777" w:rsidTr="00185F4A">
        <w:trPr>
          <w:trHeight w:val="1083"/>
        </w:trPr>
        <w:tc>
          <w:tcPr>
            <w:tcW w:w="10790" w:type="dxa"/>
            <w:gridSpan w:val="9"/>
          </w:tcPr>
          <w:p w14:paraId="7219E7DF" w14:textId="77777777" w:rsidR="00DF198B" w:rsidRDefault="00DF198B"/>
        </w:tc>
      </w:tr>
      <w:tr w:rsidR="00DF198B" w14:paraId="40655B77" w14:textId="77777777" w:rsidTr="00185F4A">
        <w:trPr>
          <w:trHeight w:val="1068"/>
        </w:trPr>
        <w:tc>
          <w:tcPr>
            <w:tcW w:w="1198" w:type="dxa"/>
            <w:gridSpan w:val="2"/>
            <w:tcBorders>
              <w:right w:val="single" w:sz="18" w:space="0" w:color="476166" w:themeColor="accent1"/>
            </w:tcBorders>
          </w:tcPr>
          <w:p w14:paraId="69FDD875"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4A65EF3F" w14:textId="4C5E045B" w:rsidR="00DF198B" w:rsidRPr="00DF198B" w:rsidRDefault="00215590" w:rsidP="00874FE7">
            <w:pPr>
              <w:pStyle w:val="Heading1"/>
            </w:pPr>
            <w:r>
              <w:t xml:space="preserve">Survey on </w:t>
            </w:r>
            <w:r w:rsidR="00813583">
              <w:t>hours of sleep and GPA</w:t>
            </w:r>
          </w:p>
        </w:tc>
        <w:tc>
          <w:tcPr>
            <w:tcW w:w="1199" w:type="dxa"/>
            <w:gridSpan w:val="2"/>
            <w:tcBorders>
              <w:left w:val="single" w:sz="18" w:space="0" w:color="476166" w:themeColor="accent1"/>
            </w:tcBorders>
          </w:tcPr>
          <w:p w14:paraId="43982F8F" w14:textId="77777777" w:rsidR="00DF198B" w:rsidRDefault="00DF198B"/>
        </w:tc>
      </w:tr>
      <w:tr w:rsidR="00DF198B" w14:paraId="648245EE" w14:textId="77777777" w:rsidTr="00185F4A">
        <w:trPr>
          <w:trHeight w:val="1837"/>
        </w:trPr>
        <w:tc>
          <w:tcPr>
            <w:tcW w:w="1170" w:type="dxa"/>
          </w:tcPr>
          <w:p w14:paraId="0B72A7E5" w14:textId="67E996B7" w:rsidR="00DF198B" w:rsidRDefault="00813583">
            <w:r w:rsidRPr="004909D9">
              <w:rPr>
                <w:noProof/>
                <w:lang w:eastAsia="en-AU"/>
              </w:rPr>
              <w:drawing>
                <wp:anchor distT="0" distB="0" distL="114300" distR="114300" simplePos="0" relativeHeight="251658240" behindDoc="1" locked="0" layoutInCell="1" allowOverlap="1" wp14:anchorId="02413195" wp14:editId="7E3E044F">
                  <wp:simplePos x="0" y="0"/>
                  <wp:positionH relativeFrom="margin">
                    <wp:posOffset>0</wp:posOffset>
                  </wp:positionH>
                  <wp:positionV relativeFrom="margin">
                    <wp:posOffset>-1314450</wp:posOffset>
                  </wp:positionV>
                  <wp:extent cx="6858000" cy="8907780"/>
                  <wp:effectExtent l="0" t="0" r="0" b="7620"/>
                  <wp:wrapNone/>
                  <wp:docPr id="1" name="Picture 1" descr="Black and white spiralling staircas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lack and white spiralling staircase">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8907780"/>
                          </a:xfrm>
                          <a:prstGeom prst="rect">
                            <a:avLst/>
                          </a:prstGeom>
                        </pic:spPr>
                      </pic:pic>
                    </a:graphicData>
                  </a:graphic>
                  <wp14:sizeRelH relativeFrom="page">
                    <wp14:pctWidth>0</wp14:pctWidth>
                  </wp14:sizeRelH>
                  <wp14:sizeRelV relativeFrom="page">
                    <wp14:pctHeight>0</wp14:pctHeight>
                  </wp14:sizeRelV>
                </wp:anchor>
              </w:drawing>
            </w:r>
          </w:p>
        </w:tc>
        <w:tc>
          <w:tcPr>
            <w:tcW w:w="8460" w:type="dxa"/>
            <w:gridSpan w:val="7"/>
          </w:tcPr>
          <w:p w14:paraId="489FB07E" w14:textId="77777777" w:rsidR="00DF198B" w:rsidRDefault="00DF198B"/>
        </w:tc>
        <w:tc>
          <w:tcPr>
            <w:tcW w:w="1160" w:type="dxa"/>
          </w:tcPr>
          <w:p w14:paraId="3142A35F" w14:textId="77777777" w:rsidR="00DF198B" w:rsidRDefault="00DF198B"/>
        </w:tc>
      </w:tr>
      <w:tr w:rsidR="00DF198B" w14:paraId="53E72162" w14:textId="77777777" w:rsidTr="00813583">
        <w:trPr>
          <w:trHeight w:val="468"/>
        </w:trPr>
        <w:tc>
          <w:tcPr>
            <w:tcW w:w="2397" w:type="dxa"/>
            <w:gridSpan w:val="4"/>
          </w:tcPr>
          <w:p w14:paraId="74C1B42B" w14:textId="77777777" w:rsidR="00DF198B" w:rsidRDefault="00DF198B"/>
        </w:tc>
        <w:tc>
          <w:tcPr>
            <w:tcW w:w="5995" w:type="dxa"/>
            <w:shd w:val="clear" w:color="auto" w:fill="FFFFFF" w:themeFill="background1"/>
          </w:tcPr>
          <w:p w14:paraId="4629C75D" w14:textId="27F067AF" w:rsidR="00DF198B" w:rsidRPr="00813583" w:rsidRDefault="00813583" w:rsidP="00DF198B">
            <w:pPr>
              <w:jc w:val="center"/>
              <w:rPr>
                <w:rFonts w:ascii="Georgia" w:hAnsi="Georgia"/>
                <w:sz w:val="56"/>
                <w:szCs w:val="56"/>
              </w:rPr>
            </w:pPr>
            <w:r w:rsidRPr="00813583">
              <w:rPr>
                <w:rFonts w:ascii="Georgia" w:hAnsi="Georgia"/>
                <w:sz w:val="56"/>
                <w:szCs w:val="56"/>
              </w:rPr>
              <w:t>Ahmed Moataz</w:t>
            </w:r>
          </w:p>
        </w:tc>
        <w:tc>
          <w:tcPr>
            <w:tcW w:w="2398" w:type="dxa"/>
            <w:gridSpan w:val="4"/>
          </w:tcPr>
          <w:p w14:paraId="4BD20A6F" w14:textId="77777777" w:rsidR="00DF198B" w:rsidRDefault="00DF198B"/>
        </w:tc>
      </w:tr>
      <w:tr w:rsidR="00DF198B" w14:paraId="046B01DC" w14:textId="77777777" w:rsidTr="00185F4A">
        <w:trPr>
          <w:trHeight w:val="1460"/>
        </w:trPr>
        <w:tc>
          <w:tcPr>
            <w:tcW w:w="2397" w:type="dxa"/>
            <w:gridSpan w:val="4"/>
          </w:tcPr>
          <w:p w14:paraId="64F89D5E" w14:textId="77777777" w:rsidR="00DF198B" w:rsidRDefault="00DF198B"/>
        </w:tc>
        <w:tc>
          <w:tcPr>
            <w:tcW w:w="5995" w:type="dxa"/>
            <w:shd w:val="clear" w:color="auto" w:fill="FFFFFF" w:themeFill="background1"/>
          </w:tcPr>
          <w:p w14:paraId="30BA0726" w14:textId="026A81DD" w:rsidR="00215590" w:rsidRPr="00215590" w:rsidRDefault="00215590" w:rsidP="00215590">
            <w:pPr>
              <w:jc w:val="center"/>
            </w:pPr>
            <w:r>
              <w:t>22-101029</w:t>
            </w:r>
          </w:p>
        </w:tc>
        <w:tc>
          <w:tcPr>
            <w:tcW w:w="2398" w:type="dxa"/>
            <w:gridSpan w:val="4"/>
          </w:tcPr>
          <w:p w14:paraId="6BB11B23" w14:textId="3D968371" w:rsidR="00DF198B" w:rsidRDefault="00DF198B"/>
        </w:tc>
      </w:tr>
      <w:tr w:rsidR="00DF198B" w14:paraId="2EE51E62" w14:textId="77777777" w:rsidTr="00185F4A">
        <w:trPr>
          <w:trHeight w:val="7176"/>
        </w:trPr>
        <w:tc>
          <w:tcPr>
            <w:tcW w:w="2397" w:type="dxa"/>
            <w:gridSpan w:val="4"/>
            <w:vAlign w:val="bottom"/>
          </w:tcPr>
          <w:p w14:paraId="1832F704"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763B20BA" w14:textId="591CCE36" w:rsidR="00DF198B" w:rsidRPr="00DF198B" w:rsidRDefault="00215590" w:rsidP="00874FE7">
            <w:pPr>
              <w:pStyle w:val="Heading3"/>
            </w:pPr>
            <w:r>
              <w:t>3/9/2024</w:t>
            </w:r>
          </w:p>
          <w:p w14:paraId="55637C53" w14:textId="77777777" w:rsidR="00874FE7" w:rsidRPr="00DF198B" w:rsidRDefault="00000000" w:rsidP="00874FE7">
            <w:pPr>
              <w:pStyle w:val="Heading3"/>
            </w:pPr>
            <w:sdt>
              <w:sdtPr>
                <w:id w:val="-1516760087"/>
                <w:placeholder>
                  <w:docPart w:val="9B67ED7DC0724199B93622B487EFA0EF"/>
                </w:placeholder>
                <w:temporary/>
                <w:showingPlcHdr/>
                <w15:appearance w15:val="hidden"/>
              </w:sdtPr>
              <w:sdtContent>
                <w:r w:rsidR="00874FE7" w:rsidRPr="00DF198B">
                  <w:t>—</w:t>
                </w:r>
              </w:sdtContent>
            </w:sdt>
          </w:p>
          <w:p w14:paraId="64A566A0" w14:textId="7E33CF7C" w:rsidR="00DF198B" w:rsidRPr="00DF198B" w:rsidRDefault="00215590" w:rsidP="00874FE7">
            <w:pPr>
              <w:pStyle w:val="Heading3"/>
            </w:pPr>
            <w:r>
              <w:t>Data Analysis</w:t>
            </w:r>
          </w:p>
          <w:p w14:paraId="385EE63C" w14:textId="77777777" w:rsidR="00DF198B" w:rsidRPr="00DF198B" w:rsidRDefault="00000000" w:rsidP="00874FE7">
            <w:pPr>
              <w:pStyle w:val="Heading3"/>
            </w:pPr>
            <w:sdt>
              <w:sdtPr>
                <w:id w:val="1492440299"/>
                <w:placeholder>
                  <w:docPart w:val="270BBA52D2DB428283A097F182AB0524"/>
                </w:placeholder>
                <w:temporary/>
                <w:showingPlcHdr/>
                <w15:appearance w15:val="hidden"/>
              </w:sdtPr>
              <w:sdtContent>
                <w:r w:rsidR="00874FE7" w:rsidRPr="00DF198B">
                  <w:t>—</w:t>
                </w:r>
              </w:sdtContent>
            </w:sdt>
          </w:p>
          <w:p w14:paraId="2BB36B08" w14:textId="21F0915E" w:rsidR="00DF198B" w:rsidRDefault="00215590" w:rsidP="00874FE7">
            <w:pPr>
              <w:pStyle w:val="Heading3"/>
            </w:pPr>
            <w:r>
              <w:t>Dr Mohamed Taher</w:t>
            </w:r>
          </w:p>
          <w:p w14:paraId="1D1DE694" w14:textId="77777777" w:rsidR="00DF198B" w:rsidRPr="00DF198B" w:rsidRDefault="00DF198B" w:rsidP="00DF198B"/>
        </w:tc>
        <w:tc>
          <w:tcPr>
            <w:tcW w:w="2398" w:type="dxa"/>
            <w:gridSpan w:val="4"/>
            <w:vAlign w:val="bottom"/>
          </w:tcPr>
          <w:p w14:paraId="1F2378FC" w14:textId="77777777" w:rsidR="00DF198B" w:rsidRDefault="00DF198B" w:rsidP="00DF198B">
            <w:pPr>
              <w:jc w:val="center"/>
            </w:pPr>
          </w:p>
        </w:tc>
      </w:tr>
      <w:tr w:rsidR="00DF198B" w14:paraId="54ED733D" w14:textId="77777777" w:rsidTr="00185F4A">
        <w:tc>
          <w:tcPr>
            <w:tcW w:w="2340" w:type="dxa"/>
            <w:gridSpan w:val="3"/>
          </w:tcPr>
          <w:p w14:paraId="26CB7057" w14:textId="77777777" w:rsidR="00DF198B" w:rsidRDefault="00DF198B"/>
        </w:tc>
        <w:tc>
          <w:tcPr>
            <w:tcW w:w="6120" w:type="dxa"/>
            <w:gridSpan w:val="3"/>
          </w:tcPr>
          <w:p w14:paraId="65A1922B" w14:textId="77777777" w:rsidR="00DF198B" w:rsidRDefault="00DF198B"/>
        </w:tc>
        <w:tc>
          <w:tcPr>
            <w:tcW w:w="2330" w:type="dxa"/>
            <w:gridSpan w:val="3"/>
          </w:tcPr>
          <w:p w14:paraId="0271704A" w14:textId="77777777" w:rsidR="00DF198B" w:rsidRDefault="00DF198B"/>
        </w:tc>
      </w:tr>
    </w:tbl>
    <w:p w14:paraId="0C065700" w14:textId="77777777" w:rsidR="00A45974" w:rsidRDefault="00A45974" w:rsidP="00215590"/>
    <w:tbl>
      <w:tblPr>
        <w:tblStyle w:val="TableGrid"/>
        <w:tblpPr w:leftFromText="180" w:rightFromText="180" w:vertAnchor="text" w:horzAnchor="margin" w:tblpX="-270" w:tblpY="-73"/>
        <w:tblW w:w="11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396"/>
        <w:gridCol w:w="1122"/>
        <w:gridCol w:w="2244"/>
        <w:gridCol w:w="2244"/>
        <w:gridCol w:w="2244"/>
        <w:gridCol w:w="1038"/>
        <w:gridCol w:w="56"/>
        <w:gridCol w:w="28"/>
        <w:gridCol w:w="1122"/>
      </w:tblGrid>
      <w:tr w:rsidR="00215590" w14:paraId="60830C10" w14:textId="77777777" w:rsidTr="0031574F">
        <w:trPr>
          <w:trHeight w:val="2430"/>
        </w:trPr>
        <w:tc>
          <w:tcPr>
            <w:tcW w:w="2518" w:type="dxa"/>
            <w:gridSpan w:val="2"/>
          </w:tcPr>
          <w:p w14:paraId="6D940184" w14:textId="77777777" w:rsidR="00215590" w:rsidRDefault="00215590" w:rsidP="000C143E"/>
        </w:tc>
        <w:tc>
          <w:tcPr>
            <w:tcW w:w="2244" w:type="dxa"/>
          </w:tcPr>
          <w:p w14:paraId="620B1BB6" w14:textId="7188162D" w:rsidR="000C143E" w:rsidRDefault="00813583" w:rsidP="000C143E">
            <w:r w:rsidRPr="004909D9">
              <w:rPr>
                <w:noProof/>
                <w:lang w:eastAsia="en-AU"/>
              </w:rPr>
              <w:drawing>
                <wp:anchor distT="0" distB="0" distL="114300" distR="114300" simplePos="0" relativeHeight="251662336" behindDoc="1" locked="0" layoutInCell="1" allowOverlap="1" wp14:anchorId="26321636" wp14:editId="66FFCBE5">
                  <wp:simplePos x="0" y="0"/>
                  <wp:positionH relativeFrom="margin">
                    <wp:posOffset>-741045</wp:posOffset>
                  </wp:positionH>
                  <wp:positionV relativeFrom="margin">
                    <wp:posOffset>31115</wp:posOffset>
                  </wp:positionV>
                  <wp:extent cx="5486400" cy="1942954"/>
                  <wp:effectExtent l="0" t="0" r="0" b="635"/>
                  <wp:wrapNone/>
                  <wp:docPr id="6" name="Picture 6" descr="Lines on wood">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ines on wood">
                            <a:extLst>
                              <a:ext uri="{C183D7F6-B498-43B3-948B-1728B52AA6E4}">
                                <adec:decorative xmlns:adec="http://schemas.microsoft.com/office/drawing/2017/decorative" val="1"/>
                              </a:ext>
                            </a:extLst>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50730" cy="1965736"/>
                          </a:xfrm>
                          <a:prstGeom prst="rect">
                            <a:avLst/>
                          </a:prstGeom>
                        </pic:spPr>
                      </pic:pic>
                    </a:graphicData>
                  </a:graphic>
                  <wp14:sizeRelH relativeFrom="page">
                    <wp14:pctWidth>0</wp14:pctWidth>
                  </wp14:sizeRelH>
                  <wp14:sizeRelV relativeFrom="page">
                    <wp14:pctHeight>0</wp14:pctHeight>
                  </wp14:sizeRelV>
                </wp:anchor>
              </w:drawing>
            </w:r>
          </w:p>
        </w:tc>
        <w:tc>
          <w:tcPr>
            <w:tcW w:w="2244" w:type="dxa"/>
          </w:tcPr>
          <w:p w14:paraId="5F331192" w14:textId="77777777" w:rsidR="00215590" w:rsidRDefault="00215590" w:rsidP="000C143E"/>
        </w:tc>
        <w:tc>
          <w:tcPr>
            <w:tcW w:w="2244" w:type="dxa"/>
          </w:tcPr>
          <w:p w14:paraId="453602ED" w14:textId="77777777" w:rsidR="00215590" w:rsidRDefault="00215590" w:rsidP="000C143E"/>
        </w:tc>
        <w:tc>
          <w:tcPr>
            <w:tcW w:w="2244" w:type="dxa"/>
            <w:gridSpan w:val="4"/>
          </w:tcPr>
          <w:p w14:paraId="441B25B9" w14:textId="0ECD3572" w:rsidR="00215590" w:rsidRDefault="00215590" w:rsidP="000C143E"/>
        </w:tc>
      </w:tr>
      <w:tr w:rsidR="00215590" w14:paraId="0EA574FB" w14:textId="77777777" w:rsidTr="0031574F">
        <w:trPr>
          <w:trHeight w:val="924"/>
        </w:trPr>
        <w:tc>
          <w:tcPr>
            <w:tcW w:w="2518" w:type="dxa"/>
            <w:gridSpan w:val="2"/>
          </w:tcPr>
          <w:p w14:paraId="1E72A432" w14:textId="77777777" w:rsidR="00215590" w:rsidRDefault="00215590" w:rsidP="000C143E"/>
        </w:tc>
        <w:tc>
          <w:tcPr>
            <w:tcW w:w="6732" w:type="dxa"/>
            <w:gridSpan w:val="3"/>
            <w:shd w:val="clear" w:color="auto" w:fill="FFFFFF" w:themeFill="background1"/>
            <w:vAlign w:val="center"/>
          </w:tcPr>
          <w:p w14:paraId="2F11D899" w14:textId="59EA732A" w:rsidR="00215590" w:rsidRDefault="00440118" w:rsidP="000C143E">
            <w:pPr>
              <w:pStyle w:val="Heading4"/>
            </w:pPr>
            <w:r>
              <w:t>INTRODUCTION</w:t>
            </w:r>
          </w:p>
        </w:tc>
        <w:tc>
          <w:tcPr>
            <w:tcW w:w="2244" w:type="dxa"/>
            <w:gridSpan w:val="4"/>
          </w:tcPr>
          <w:p w14:paraId="5AAF3587" w14:textId="48492D9D" w:rsidR="00215590" w:rsidRDefault="00215590" w:rsidP="000C143E"/>
        </w:tc>
      </w:tr>
      <w:tr w:rsidR="00215590" w14:paraId="2CCD8B6B" w14:textId="77777777" w:rsidTr="0031574F">
        <w:trPr>
          <w:trHeight w:val="328"/>
        </w:trPr>
        <w:tc>
          <w:tcPr>
            <w:tcW w:w="2518" w:type="dxa"/>
            <w:gridSpan w:val="2"/>
          </w:tcPr>
          <w:p w14:paraId="7C857B1A" w14:textId="77777777" w:rsidR="00215590" w:rsidRDefault="00215590" w:rsidP="000C143E"/>
        </w:tc>
        <w:tc>
          <w:tcPr>
            <w:tcW w:w="2244" w:type="dxa"/>
          </w:tcPr>
          <w:p w14:paraId="27D07DF2" w14:textId="77777777" w:rsidR="00215590" w:rsidRDefault="00215590" w:rsidP="000C143E"/>
        </w:tc>
        <w:tc>
          <w:tcPr>
            <w:tcW w:w="2244" w:type="dxa"/>
          </w:tcPr>
          <w:p w14:paraId="047C7D2B" w14:textId="77777777" w:rsidR="00215590" w:rsidRDefault="00215590" w:rsidP="000C143E"/>
        </w:tc>
        <w:tc>
          <w:tcPr>
            <w:tcW w:w="2244" w:type="dxa"/>
          </w:tcPr>
          <w:p w14:paraId="36DA7C57" w14:textId="77777777" w:rsidR="00215590" w:rsidRDefault="00215590" w:rsidP="000C143E"/>
        </w:tc>
        <w:tc>
          <w:tcPr>
            <w:tcW w:w="2244" w:type="dxa"/>
            <w:gridSpan w:val="4"/>
          </w:tcPr>
          <w:p w14:paraId="76E0E567" w14:textId="77777777" w:rsidR="00215590" w:rsidRDefault="00215590" w:rsidP="000C143E"/>
        </w:tc>
      </w:tr>
      <w:tr w:rsidR="00215590" w14:paraId="4477E7A3" w14:textId="77777777" w:rsidTr="00440118">
        <w:trPr>
          <w:trHeight w:val="1535"/>
        </w:trPr>
        <w:tc>
          <w:tcPr>
            <w:tcW w:w="1396" w:type="dxa"/>
          </w:tcPr>
          <w:p w14:paraId="646A4A08" w14:textId="77777777" w:rsidR="00215590" w:rsidRDefault="00215590" w:rsidP="000C143E"/>
        </w:tc>
        <w:tc>
          <w:tcPr>
            <w:tcW w:w="8976" w:type="dxa"/>
            <w:gridSpan w:val="7"/>
          </w:tcPr>
          <w:p w14:paraId="080ACFAB" w14:textId="77777777" w:rsidR="00813583" w:rsidRPr="00813583" w:rsidRDefault="00813583" w:rsidP="00813583">
            <w:pPr>
              <w:pStyle w:val="Text"/>
              <w:rPr>
                <w:sz w:val="24"/>
                <w:szCs w:val="24"/>
              </w:rPr>
            </w:pPr>
            <w:r w:rsidRPr="00813583">
              <w:rPr>
                <w:sz w:val="24"/>
                <w:szCs w:val="24"/>
              </w:rPr>
              <w:t>In the world of modern education, it’s a well-known and accepted fact that certain majors and fields of study will need much more of your time than others, sometimes even making you sacrifice your sleep to ensure you can study harder and work better.</w:t>
            </w:r>
          </w:p>
          <w:p w14:paraId="664C7AC2" w14:textId="77777777" w:rsidR="00813583" w:rsidRPr="00813583" w:rsidRDefault="00813583" w:rsidP="00813583">
            <w:pPr>
              <w:pStyle w:val="Text"/>
              <w:rPr>
                <w:sz w:val="24"/>
                <w:szCs w:val="24"/>
              </w:rPr>
            </w:pPr>
          </w:p>
          <w:p w14:paraId="35137C10" w14:textId="4432EDAC" w:rsidR="00813583" w:rsidRPr="00813583" w:rsidRDefault="00813583" w:rsidP="00813583">
            <w:pPr>
              <w:pStyle w:val="Text"/>
              <w:rPr>
                <w:sz w:val="24"/>
                <w:szCs w:val="24"/>
              </w:rPr>
            </w:pPr>
            <w:r w:rsidRPr="00813583">
              <w:rPr>
                <w:sz w:val="24"/>
                <w:szCs w:val="24"/>
              </w:rPr>
              <w:t>But does that effort pay off? Or does it only lead to more fatigue and lower grades in the long run?</w:t>
            </w:r>
          </w:p>
        </w:tc>
        <w:tc>
          <w:tcPr>
            <w:tcW w:w="1122" w:type="dxa"/>
          </w:tcPr>
          <w:p w14:paraId="478B4236" w14:textId="77777777" w:rsidR="00215590" w:rsidRDefault="00215590" w:rsidP="000C143E"/>
        </w:tc>
      </w:tr>
      <w:tr w:rsidR="0031574F" w14:paraId="7CD025EC" w14:textId="77777777" w:rsidTr="0031574F">
        <w:trPr>
          <w:trHeight w:val="843"/>
        </w:trPr>
        <w:tc>
          <w:tcPr>
            <w:tcW w:w="1396" w:type="dxa"/>
          </w:tcPr>
          <w:p w14:paraId="46FE1FC5" w14:textId="77777777" w:rsidR="00215590" w:rsidRDefault="00215590" w:rsidP="000C143E"/>
        </w:tc>
        <w:tc>
          <w:tcPr>
            <w:tcW w:w="8892" w:type="dxa"/>
            <w:gridSpan w:val="5"/>
          </w:tcPr>
          <w:p w14:paraId="1E15B451" w14:textId="6E39A6C2" w:rsidR="00215590" w:rsidRDefault="00440118" w:rsidP="000C143E">
            <w:pPr>
              <w:pStyle w:val="Heading5"/>
            </w:pPr>
            <w:r>
              <w:t>RESEARCH QUESTION</w:t>
            </w:r>
            <w:r w:rsidR="00AC1219">
              <w:t xml:space="preserve">                               </w:t>
            </w:r>
          </w:p>
          <w:p w14:paraId="2A9F7F8C" w14:textId="77777777" w:rsidR="00215590" w:rsidRDefault="00215590" w:rsidP="000C143E"/>
          <w:p w14:paraId="464FCA17" w14:textId="70C56D76" w:rsidR="00440118" w:rsidRDefault="00813583" w:rsidP="000C143E">
            <w:r>
              <w:t>Are your Grades Affected by the Hours you Sleep?</w:t>
            </w:r>
          </w:p>
          <w:p w14:paraId="2DF2C721" w14:textId="77777777" w:rsidR="00440118" w:rsidRDefault="00440118" w:rsidP="000C143E"/>
          <w:p w14:paraId="41B3428B" w14:textId="0FA7C2F8" w:rsidR="00440118" w:rsidRPr="0048120C" w:rsidRDefault="00440118" w:rsidP="000C143E"/>
        </w:tc>
        <w:tc>
          <w:tcPr>
            <w:tcW w:w="56" w:type="dxa"/>
          </w:tcPr>
          <w:p w14:paraId="150CB467" w14:textId="77777777" w:rsidR="00215590" w:rsidRPr="00215590" w:rsidRDefault="00215590" w:rsidP="000C143E"/>
        </w:tc>
        <w:tc>
          <w:tcPr>
            <w:tcW w:w="27" w:type="dxa"/>
          </w:tcPr>
          <w:p w14:paraId="23718818" w14:textId="77777777" w:rsidR="00215590" w:rsidRDefault="00215590" w:rsidP="000C143E"/>
        </w:tc>
        <w:tc>
          <w:tcPr>
            <w:tcW w:w="1122" w:type="dxa"/>
          </w:tcPr>
          <w:p w14:paraId="557ECECB" w14:textId="77777777" w:rsidR="00215590" w:rsidRDefault="00215590" w:rsidP="000C143E"/>
        </w:tc>
      </w:tr>
      <w:tr w:rsidR="00FF6CA4" w14:paraId="053A02FF" w14:textId="77777777" w:rsidTr="00FF6CA4">
        <w:trPr>
          <w:trHeight w:val="4615"/>
        </w:trPr>
        <w:tc>
          <w:tcPr>
            <w:tcW w:w="1396" w:type="dxa"/>
          </w:tcPr>
          <w:p w14:paraId="584BC951" w14:textId="77777777" w:rsidR="00215590" w:rsidRDefault="00215590" w:rsidP="000C143E"/>
        </w:tc>
        <w:tc>
          <w:tcPr>
            <w:tcW w:w="8892" w:type="dxa"/>
            <w:gridSpan w:val="5"/>
          </w:tcPr>
          <w:p w14:paraId="60D002E9" w14:textId="7736A586" w:rsidR="00AC1219" w:rsidRDefault="00440118" w:rsidP="000C143E">
            <w:pPr>
              <w:pStyle w:val="Heading5"/>
            </w:pPr>
            <w:r>
              <w:t>HYPOTHESIS</w:t>
            </w:r>
            <w:r w:rsidR="00AC1219">
              <w:t xml:space="preserve">                            </w:t>
            </w:r>
          </w:p>
          <w:p w14:paraId="28A766D4" w14:textId="77777777" w:rsidR="00AC1219" w:rsidRDefault="00AC1219" w:rsidP="000C143E">
            <w:pPr>
              <w:pStyle w:val="Text"/>
            </w:pPr>
          </w:p>
          <w:p w14:paraId="6E77088E" w14:textId="150ED6DF" w:rsidR="000C143E" w:rsidRPr="000C143E" w:rsidRDefault="00A45974" w:rsidP="00797DD3">
            <w:pPr>
              <w:pStyle w:val="Text"/>
              <w:rPr>
                <w:sz w:val="24"/>
                <w:szCs w:val="24"/>
              </w:rPr>
            </w:pPr>
            <w:r w:rsidRPr="00A45974">
              <w:rPr>
                <w:sz w:val="24"/>
                <w:szCs w:val="24"/>
              </w:rPr>
              <w:t xml:space="preserve">The amount of </w:t>
            </w:r>
            <w:r w:rsidR="00813583">
              <w:rPr>
                <w:sz w:val="24"/>
                <w:szCs w:val="24"/>
              </w:rPr>
              <w:t>sleep people get</w:t>
            </w:r>
            <w:r w:rsidRPr="00A45974">
              <w:rPr>
                <w:sz w:val="24"/>
                <w:szCs w:val="24"/>
              </w:rPr>
              <w:t xml:space="preserve"> is negatively correlated with </w:t>
            </w:r>
            <w:r w:rsidR="00813583">
              <w:rPr>
                <w:sz w:val="24"/>
                <w:szCs w:val="24"/>
              </w:rPr>
              <w:t>their grades</w:t>
            </w:r>
            <w:r w:rsidRPr="00A45974">
              <w:rPr>
                <w:sz w:val="24"/>
                <w:szCs w:val="24"/>
              </w:rPr>
              <w:t xml:space="preserve">. Specifically, </w:t>
            </w:r>
            <w:r w:rsidR="00813583">
              <w:rPr>
                <w:sz w:val="24"/>
                <w:szCs w:val="24"/>
              </w:rPr>
              <w:t>lower sleep is hypothesized to be associated with higher grades.</w:t>
            </w:r>
          </w:p>
        </w:tc>
        <w:tc>
          <w:tcPr>
            <w:tcW w:w="56" w:type="dxa"/>
          </w:tcPr>
          <w:p w14:paraId="67903182" w14:textId="77777777" w:rsidR="00215590" w:rsidRPr="00215590" w:rsidRDefault="00215590" w:rsidP="000C143E">
            <w:pPr>
              <w:pStyle w:val="Text"/>
            </w:pPr>
          </w:p>
        </w:tc>
        <w:tc>
          <w:tcPr>
            <w:tcW w:w="27" w:type="dxa"/>
          </w:tcPr>
          <w:p w14:paraId="21C8473B" w14:textId="215812DD" w:rsidR="00215590" w:rsidRDefault="00215590" w:rsidP="000C143E">
            <w:pPr>
              <w:pStyle w:val="Text"/>
            </w:pPr>
          </w:p>
        </w:tc>
        <w:tc>
          <w:tcPr>
            <w:tcW w:w="1122" w:type="dxa"/>
          </w:tcPr>
          <w:p w14:paraId="1B6177B4" w14:textId="77777777" w:rsidR="00215590" w:rsidRDefault="00215590" w:rsidP="000C143E"/>
        </w:tc>
      </w:tr>
    </w:tbl>
    <w:p w14:paraId="796CCAA1" w14:textId="77777777" w:rsidR="00440118" w:rsidRDefault="00440118" w:rsidP="00440118"/>
    <w:tbl>
      <w:tblPr>
        <w:tblStyle w:val="TableGrid"/>
        <w:tblpPr w:leftFromText="180" w:rightFromText="180" w:vertAnchor="text" w:horzAnchor="margin" w:tblpX="-270" w:tblpY="-73"/>
        <w:tblW w:w="11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396"/>
        <w:gridCol w:w="1122"/>
        <w:gridCol w:w="2244"/>
        <w:gridCol w:w="2244"/>
        <w:gridCol w:w="2244"/>
        <w:gridCol w:w="1038"/>
        <w:gridCol w:w="56"/>
        <w:gridCol w:w="28"/>
        <w:gridCol w:w="1122"/>
      </w:tblGrid>
      <w:tr w:rsidR="00440118" w14:paraId="185F4BD2" w14:textId="77777777" w:rsidTr="006C09EC">
        <w:trPr>
          <w:trHeight w:val="2430"/>
        </w:trPr>
        <w:tc>
          <w:tcPr>
            <w:tcW w:w="2518" w:type="dxa"/>
            <w:gridSpan w:val="2"/>
          </w:tcPr>
          <w:p w14:paraId="5DA6896F" w14:textId="77777777" w:rsidR="00440118" w:rsidRDefault="00440118" w:rsidP="006C09EC"/>
        </w:tc>
        <w:tc>
          <w:tcPr>
            <w:tcW w:w="2244" w:type="dxa"/>
          </w:tcPr>
          <w:p w14:paraId="58F34668" w14:textId="77777777" w:rsidR="00440118" w:rsidRDefault="00440118" w:rsidP="006C09EC"/>
        </w:tc>
        <w:tc>
          <w:tcPr>
            <w:tcW w:w="2244" w:type="dxa"/>
          </w:tcPr>
          <w:p w14:paraId="07E0F0E1" w14:textId="77777777" w:rsidR="00440118" w:rsidRDefault="00440118" w:rsidP="006C09EC"/>
        </w:tc>
        <w:tc>
          <w:tcPr>
            <w:tcW w:w="2244" w:type="dxa"/>
          </w:tcPr>
          <w:p w14:paraId="5B85AD32" w14:textId="77777777" w:rsidR="00440118" w:rsidRDefault="00440118" w:rsidP="006C09EC"/>
        </w:tc>
        <w:tc>
          <w:tcPr>
            <w:tcW w:w="2244" w:type="dxa"/>
            <w:gridSpan w:val="4"/>
          </w:tcPr>
          <w:p w14:paraId="32523F9E" w14:textId="77777777" w:rsidR="00440118" w:rsidRDefault="00440118" w:rsidP="006C09EC">
            <w:r w:rsidRPr="004909D9">
              <w:rPr>
                <w:noProof/>
                <w:lang w:eastAsia="en-AU"/>
              </w:rPr>
              <w:drawing>
                <wp:anchor distT="0" distB="0" distL="114300" distR="114300" simplePos="0" relativeHeight="251704320" behindDoc="1" locked="0" layoutInCell="1" allowOverlap="1" wp14:anchorId="212A9577" wp14:editId="79B4B0F9">
                  <wp:simplePos x="0" y="0"/>
                  <wp:positionH relativeFrom="margin">
                    <wp:posOffset>-5682615</wp:posOffset>
                  </wp:positionH>
                  <wp:positionV relativeFrom="margin">
                    <wp:posOffset>34925</wp:posOffset>
                  </wp:positionV>
                  <wp:extent cx="6861176" cy="1944000"/>
                  <wp:effectExtent l="0" t="0" r="0" b="0"/>
                  <wp:wrapNone/>
                  <wp:docPr id="1289466363" name="Picture 128946636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61176" cy="1944000"/>
                          </a:xfrm>
                          <a:prstGeom prst="rect">
                            <a:avLst/>
                          </a:prstGeom>
                        </pic:spPr>
                      </pic:pic>
                    </a:graphicData>
                  </a:graphic>
                  <wp14:sizeRelH relativeFrom="page">
                    <wp14:pctWidth>0</wp14:pctWidth>
                  </wp14:sizeRelH>
                  <wp14:sizeRelV relativeFrom="page">
                    <wp14:pctHeight>0</wp14:pctHeight>
                  </wp14:sizeRelV>
                </wp:anchor>
              </w:drawing>
            </w:r>
          </w:p>
        </w:tc>
      </w:tr>
      <w:tr w:rsidR="00440118" w14:paraId="050305D7" w14:textId="77777777" w:rsidTr="006C09EC">
        <w:trPr>
          <w:trHeight w:val="924"/>
        </w:trPr>
        <w:tc>
          <w:tcPr>
            <w:tcW w:w="2518" w:type="dxa"/>
            <w:gridSpan w:val="2"/>
          </w:tcPr>
          <w:p w14:paraId="1AEC6C57" w14:textId="77777777" w:rsidR="00440118" w:rsidRDefault="00440118" w:rsidP="006C09EC"/>
        </w:tc>
        <w:tc>
          <w:tcPr>
            <w:tcW w:w="6732" w:type="dxa"/>
            <w:gridSpan w:val="3"/>
            <w:shd w:val="clear" w:color="auto" w:fill="FFFFFF" w:themeFill="background1"/>
            <w:vAlign w:val="center"/>
          </w:tcPr>
          <w:p w14:paraId="7B051028" w14:textId="77777777" w:rsidR="00440118" w:rsidRDefault="00440118" w:rsidP="006C09EC">
            <w:pPr>
              <w:pStyle w:val="Heading4"/>
            </w:pPr>
            <w:r>
              <w:t>SAMPLING</w:t>
            </w:r>
          </w:p>
        </w:tc>
        <w:tc>
          <w:tcPr>
            <w:tcW w:w="2244" w:type="dxa"/>
            <w:gridSpan w:val="4"/>
          </w:tcPr>
          <w:p w14:paraId="0C49C479" w14:textId="77777777" w:rsidR="00440118" w:rsidRDefault="00440118" w:rsidP="006C09EC"/>
        </w:tc>
      </w:tr>
      <w:tr w:rsidR="00440118" w14:paraId="67901CD2" w14:textId="77777777" w:rsidTr="006C09EC">
        <w:trPr>
          <w:trHeight w:val="328"/>
        </w:trPr>
        <w:tc>
          <w:tcPr>
            <w:tcW w:w="2518" w:type="dxa"/>
            <w:gridSpan w:val="2"/>
          </w:tcPr>
          <w:p w14:paraId="6003BF34" w14:textId="77777777" w:rsidR="00440118" w:rsidRDefault="00440118" w:rsidP="006C09EC"/>
        </w:tc>
        <w:tc>
          <w:tcPr>
            <w:tcW w:w="2244" w:type="dxa"/>
          </w:tcPr>
          <w:p w14:paraId="0ACB0D47" w14:textId="77777777" w:rsidR="00440118" w:rsidRDefault="00440118" w:rsidP="006C09EC"/>
        </w:tc>
        <w:tc>
          <w:tcPr>
            <w:tcW w:w="2244" w:type="dxa"/>
          </w:tcPr>
          <w:p w14:paraId="2AC91909" w14:textId="77777777" w:rsidR="00440118" w:rsidRDefault="00440118" w:rsidP="006C09EC"/>
        </w:tc>
        <w:tc>
          <w:tcPr>
            <w:tcW w:w="2244" w:type="dxa"/>
          </w:tcPr>
          <w:p w14:paraId="7FD2499B" w14:textId="77777777" w:rsidR="00440118" w:rsidRDefault="00440118" w:rsidP="006C09EC"/>
        </w:tc>
        <w:tc>
          <w:tcPr>
            <w:tcW w:w="2244" w:type="dxa"/>
            <w:gridSpan w:val="4"/>
          </w:tcPr>
          <w:p w14:paraId="415EA942" w14:textId="77777777" w:rsidR="00440118" w:rsidRDefault="00440118" w:rsidP="006C09EC"/>
        </w:tc>
      </w:tr>
      <w:tr w:rsidR="00440118" w14:paraId="114C123F" w14:textId="77777777" w:rsidTr="006C09EC">
        <w:trPr>
          <w:trHeight w:val="2403"/>
        </w:trPr>
        <w:tc>
          <w:tcPr>
            <w:tcW w:w="1396" w:type="dxa"/>
          </w:tcPr>
          <w:p w14:paraId="1EAE87F2" w14:textId="77777777" w:rsidR="00440118" w:rsidRDefault="00440118" w:rsidP="006C09EC"/>
        </w:tc>
        <w:tc>
          <w:tcPr>
            <w:tcW w:w="8976" w:type="dxa"/>
            <w:gridSpan w:val="7"/>
          </w:tcPr>
          <w:p w14:paraId="28A218B8" w14:textId="77777777" w:rsidR="00440118" w:rsidRPr="0048120C" w:rsidRDefault="00440118" w:rsidP="006C09EC">
            <w:pPr>
              <w:pStyle w:val="Heading5"/>
            </w:pPr>
            <w:r>
              <w:t>POPULATION OF INTEREST</w:t>
            </w:r>
          </w:p>
          <w:p w14:paraId="6D9B2175" w14:textId="77777777" w:rsidR="00440118" w:rsidRDefault="00440118" w:rsidP="006C09EC"/>
          <w:p w14:paraId="735F84CE" w14:textId="3649132C" w:rsidR="00440118" w:rsidRPr="000C143E" w:rsidRDefault="00440118" w:rsidP="006C09EC">
            <w:pPr>
              <w:pStyle w:val="Text"/>
              <w:rPr>
                <w:sz w:val="24"/>
                <w:szCs w:val="24"/>
              </w:rPr>
            </w:pPr>
            <w:r w:rsidRPr="000C143E">
              <w:rPr>
                <w:sz w:val="24"/>
                <w:szCs w:val="24"/>
              </w:rPr>
              <w:t xml:space="preserve">This survey’s population of interest is </w:t>
            </w:r>
            <w:r w:rsidR="00813583">
              <w:rPr>
                <w:sz w:val="24"/>
                <w:szCs w:val="24"/>
              </w:rPr>
              <w:t xml:space="preserve">university students </w:t>
            </w:r>
            <w:r w:rsidRPr="000C143E">
              <w:rPr>
                <w:sz w:val="24"/>
                <w:szCs w:val="24"/>
              </w:rPr>
              <w:t xml:space="preserve">in Egypt. I have decided to choose this population as </w:t>
            </w:r>
            <w:r w:rsidR="00813583">
              <w:rPr>
                <w:sz w:val="24"/>
                <w:szCs w:val="24"/>
              </w:rPr>
              <w:t>university students are known to spend much more time on their studies and work, while also paying extra attention to their grades</w:t>
            </w:r>
            <w:r w:rsidRPr="000C143E">
              <w:rPr>
                <w:sz w:val="24"/>
                <w:szCs w:val="24"/>
              </w:rPr>
              <w:t>. To achieve this population, I sent my survey to multiple universities across E</w:t>
            </w:r>
            <w:r w:rsidR="00813583">
              <w:rPr>
                <w:sz w:val="24"/>
                <w:szCs w:val="24"/>
              </w:rPr>
              <w:t>gypt.</w:t>
            </w:r>
          </w:p>
        </w:tc>
        <w:tc>
          <w:tcPr>
            <w:tcW w:w="1122" w:type="dxa"/>
          </w:tcPr>
          <w:p w14:paraId="3276C40E" w14:textId="77777777" w:rsidR="00440118" w:rsidRDefault="00440118" w:rsidP="006C09EC"/>
        </w:tc>
      </w:tr>
      <w:tr w:rsidR="00440118" w14:paraId="43CC1312" w14:textId="77777777" w:rsidTr="006C09EC">
        <w:trPr>
          <w:trHeight w:val="843"/>
        </w:trPr>
        <w:tc>
          <w:tcPr>
            <w:tcW w:w="1396" w:type="dxa"/>
          </w:tcPr>
          <w:p w14:paraId="2E64C777" w14:textId="77777777" w:rsidR="00440118" w:rsidRDefault="00440118" w:rsidP="006C09EC"/>
        </w:tc>
        <w:tc>
          <w:tcPr>
            <w:tcW w:w="8892" w:type="dxa"/>
            <w:gridSpan w:val="5"/>
          </w:tcPr>
          <w:p w14:paraId="6B44EC21" w14:textId="77777777" w:rsidR="00440118" w:rsidRDefault="00440118" w:rsidP="006C09EC">
            <w:pPr>
              <w:pStyle w:val="Heading5"/>
            </w:pPr>
            <w:r>
              <w:t xml:space="preserve">SAMPLING METHOD                               </w:t>
            </w:r>
          </w:p>
          <w:p w14:paraId="4E23AE44" w14:textId="77777777" w:rsidR="00440118" w:rsidRPr="0048120C" w:rsidRDefault="00440118" w:rsidP="006C09EC"/>
        </w:tc>
        <w:tc>
          <w:tcPr>
            <w:tcW w:w="56" w:type="dxa"/>
          </w:tcPr>
          <w:p w14:paraId="49E13F58" w14:textId="77777777" w:rsidR="00440118" w:rsidRPr="00215590" w:rsidRDefault="00440118" w:rsidP="006C09EC"/>
        </w:tc>
        <w:tc>
          <w:tcPr>
            <w:tcW w:w="27" w:type="dxa"/>
          </w:tcPr>
          <w:p w14:paraId="6147E83C" w14:textId="77777777" w:rsidR="00440118" w:rsidRDefault="00440118" w:rsidP="006C09EC"/>
        </w:tc>
        <w:tc>
          <w:tcPr>
            <w:tcW w:w="1122" w:type="dxa"/>
          </w:tcPr>
          <w:p w14:paraId="1EA53AC3" w14:textId="77777777" w:rsidR="00440118" w:rsidRDefault="00440118" w:rsidP="006C09EC"/>
        </w:tc>
      </w:tr>
      <w:tr w:rsidR="00440118" w14:paraId="5C4D082A" w14:textId="77777777" w:rsidTr="006C09EC">
        <w:trPr>
          <w:trHeight w:val="4615"/>
        </w:trPr>
        <w:tc>
          <w:tcPr>
            <w:tcW w:w="1396" w:type="dxa"/>
          </w:tcPr>
          <w:p w14:paraId="07047747" w14:textId="77777777" w:rsidR="00440118" w:rsidRDefault="00440118" w:rsidP="006C09EC"/>
        </w:tc>
        <w:tc>
          <w:tcPr>
            <w:tcW w:w="8892" w:type="dxa"/>
            <w:gridSpan w:val="5"/>
          </w:tcPr>
          <w:p w14:paraId="51609B2F" w14:textId="2F0F8C29" w:rsidR="00440118" w:rsidRPr="000C143E" w:rsidRDefault="00440118" w:rsidP="006C09EC">
            <w:pPr>
              <w:pStyle w:val="Text"/>
              <w:rPr>
                <w:sz w:val="24"/>
                <w:szCs w:val="24"/>
              </w:rPr>
            </w:pPr>
            <w:r w:rsidRPr="000C143E">
              <w:rPr>
                <w:sz w:val="24"/>
                <w:szCs w:val="24"/>
              </w:rPr>
              <w:t xml:space="preserve">For this assignment, I used a combination of convenience sampling and stratified sampling. Convenience sampling because I selected universities and high schools that were easy for me to access, and stratified sampling because I specifically targeted </w:t>
            </w:r>
            <w:r w:rsidR="00813583">
              <w:rPr>
                <w:sz w:val="24"/>
                <w:szCs w:val="24"/>
              </w:rPr>
              <w:t>university students</w:t>
            </w:r>
            <w:r w:rsidRPr="000C143E">
              <w:rPr>
                <w:sz w:val="24"/>
                <w:szCs w:val="24"/>
              </w:rPr>
              <w:t xml:space="preserve">. These sampling methods allowed me to gather data from a diverse group of </w:t>
            </w:r>
            <w:r w:rsidR="00A50AC5">
              <w:rPr>
                <w:sz w:val="24"/>
                <w:szCs w:val="24"/>
              </w:rPr>
              <w:t>students across many different faculties and universities in Egypt</w:t>
            </w:r>
            <w:r w:rsidRPr="000C143E">
              <w:rPr>
                <w:sz w:val="24"/>
                <w:szCs w:val="24"/>
              </w:rPr>
              <w:t>, maintaining cost and time efficiency while increasing the generalizability of my findings.</w:t>
            </w:r>
          </w:p>
          <w:p w14:paraId="022E435A" w14:textId="77777777" w:rsidR="00440118" w:rsidRDefault="00440118" w:rsidP="006C09EC">
            <w:pPr>
              <w:pStyle w:val="Heading5"/>
            </w:pPr>
            <w:r>
              <w:t xml:space="preserve">BIAS IDENTIFICATION                               </w:t>
            </w:r>
          </w:p>
          <w:p w14:paraId="43DA8F0A" w14:textId="77777777" w:rsidR="00440118" w:rsidRDefault="00440118" w:rsidP="006C09EC">
            <w:pPr>
              <w:pStyle w:val="Text"/>
            </w:pPr>
          </w:p>
          <w:p w14:paraId="32AE4715" w14:textId="4591870D" w:rsidR="00440118" w:rsidRPr="000C143E" w:rsidRDefault="00440118" w:rsidP="006C09EC">
            <w:pPr>
              <w:pStyle w:val="Text"/>
              <w:rPr>
                <w:sz w:val="24"/>
                <w:szCs w:val="24"/>
              </w:rPr>
            </w:pPr>
            <w:r w:rsidRPr="000C143E">
              <w:rPr>
                <w:sz w:val="24"/>
                <w:szCs w:val="24"/>
              </w:rPr>
              <w:t xml:space="preserve">To minimize bias in my survey, I used a couple strategies and techniques. I ensured anonymity in my survey so that participants would give honest answers, especially for sensitive questions related to </w:t>
            </w:r>
            <w:r w:rsidR="00A50AC5">
              <w:rPr>
                <w:sz w:val="24"/>
                <w:szCs w:val="24"/>
              </w:rPr>
              <w:t>CGPA</w:t>
            </w:r>
            <w:r w:rsidRPr="000C143E">
              <w:rPr>
                <w:sz w:val="24"/>
                <w:szCs w:val="24"/>
              </w:rPr>
              <w:t xml:space="preserve"> and </w:t>
            </w:r>
            <w:r w:rsidR="00A50AC5">
              <w:rPr>
                <w:sz w:val="24"/>
                <w:szCs w:val="24"/>
              </w:rPr>
              <w:t>hours of sleep</w:t>
            </w:r>
            <w:r w:rsidRPr="000C143E">
              <w:rPr>
                <w:sz w:val="24"/>
                <w:szCs w:val="24"/>
              </w:rPr>
              <w:t>. I also used clear and neutral language so that there is no leading or suggestive wording that could influence participants' responses.</w:t>
            </w:r>
            <w:r>
              <w:rPr>
                <w:sz w:val="24"/>
                <w:szCs w:val="24"/>
              </w:rPr>
              <w:t xml:space="preserve"> Finally, I used </w:t>
            </w:r>
            <w:r w:rsidRPr="00797DD3">
              <w:rPr>
                <w:sz w:val="24"/>
                <w:szCs w:val="24"/>
              </w:rPr>
              <w:t>data validation techniques to identify and remove any invalid or unreliable responses, such as responses that are too quick or inconsistent.</w:t>
            </w:r>
          </w:p>
        </w:tc>
        <w:tc>
          <w:tcPr>
            <w:tcW w:w="56" w:type="dxa"/>
          </w:tcPr>
          <w:p w14:paraId="62E9AFF1" w14:textId="77777777" w:rsidR="00440118" w:rsidRPr="00215590" w:rsidRDefault="00440118" w:rsidP="006C09EC">
            <w:pPr>
              <w:pStyle w:val="Text"/>
            </w:pPr>
          </w:p>
        </w:tc>
        <w:tc>
          <w:tcPr>
            <w:tcW w:w="27" w:type="dxa"/>
          </w:tcPr>
          <w:p w14:paraId="3A0F9D0C" w14:textId="77777777" w:rsidR="00440118" w:rsidRDefault="00440118" w:rsidP="006C09EC">
            <w:pPr>
              <w:pStyle w:val="Text"/>
            </w:pPr>
          </w:p>
        </w:tc>
        <w:tc>
          <w:tcPr>
            <w:tcW w:w="1122" w:type="dxa"/>
          </w:tcPr>
          <w:p w14:paraId="0408AFCD" w14:textId="77777777" w:rsidR="00440118" w:rsidRDefault="00440118" w:rsidP="006C09EC"/>
        </w:tc>
      </w:tr>
    </w:tbl>
    <w:p w14:paraId="123F120C" w14:textId="77777777" w:rsidR="00440118" w:rsidRDefault="00440118" w:rsidP="00440118"/>
    <w:p w14:paraId="18A40139" w14:textId="77777777" w:rsidR="00440118" w:rsidRDefault="00440118" w:rsidP="00440118"/>
    <w:p w14:paraId="66CF9749" w14:textId="77777777" w:rsidR="00440118" w:rsidRDefault="00440118" w:rsidP="00440118"/>
    <w:p w14:paraId="44EBB279" w14:textId="77777777" w:rsidR="00440118" w:rsidRDefault="00440118" w:rsidP="00440118"/>
    <w:p w14:paraId="5BF8F3AB" w14:textId="77777777" w:rsidR="00A45974" w:rsidRDefault="00A45974" w:rsidP="00440118"/>
    <w:p w14:paraId="28A45068" w14:textId="77777777" w:rsidR="00A45974" w:rsidRDefault="00A45974" w:rsidP="00440118"/>
    <w:p w14:paraId="35B18C75" w14:textId="77777777" w:rsidR="00440118" w:rsidRPr="002950F1" w:rsidRDefault="00440118" w:rsidP="002950F1"/>
    <w:tbl>
      <w:tblPr>
        <w:tblStyle w:val="TableGrid"/>
        <w:tblpPr w:leftFromText="180" w:rightFromText="180" w:vertAnchor="text" w:horzAnchor="margin" w:tblpX="-270" w:tblpY="-73"/>
        <w:tblW w:w="11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53"/>
        <w:gridCol w:w="28"/>
        <w:gridCol w:w="1274"/>
        <w:gridCol w:w="41"/>
        <w:gridCol w:w="783"/>
        <w:gridCol w:w="266"/>
        <w:gridCol w:w="73"/>
        <w:gridCol w:w="1840"/>
        <w:gridCol w:w="266"/>
        <w:gridCol w:w="137"/>
        <w:gridCol w:w="1776"/>
        <w:gridCol w:w="266"/>
        <w:gridCol w:w="201"/>
        <w:gridCol w:w="1714"/>
        <w:gridCol w:w="264"/>
        <w:gridCol w:w="265"/>
        <w:gridCol w:w="826"/>
        <w:gridCol w:w="212"/>
        <w:gridCol w:w="56"/>
        <w:gridCol w:w="28"/>
        <w:gridCol w:w="794"/>
        <w:gridCol w:w="331"/>
      </w:tblGrid>
      <w:tr w:rsidR="00FF6CA4" w14:paraId="1A950EFA" w14:textId="77777777" w:rsidTr="00E05DC5">
        <w:trPr>
          <w:gridAfter w:val="1"/>
          <w:wAfter w:w="331" w:type="dxa"/>
          <w:trHeight w:val="2489"/>
        </w:trPr>
        <w:tc>
          <w:tcPr>
            <w:tcW w:w="2445" w:type="dxa"/>
            <w:gridSpan w:val="6"/>
          </w:tcPr>
          <w:p w14:paraId="607FA4A0" w14:textId="77777777" w:rsidR="00092A37" w:rsidRDefault="00092A37" w:rsidP="00055A60"/>
        </w:tc>
        <w:tc>
          <w:tcPr>
            <w:tcW w:w="2179" w:type="dxa"/>
            <w:gridSpan w:val="3"/>
          </w:tcPr>
          <w:p w14:paraId="1BDB747B" w14:textId="58DF4A01" w:rsidR="00092A37" w:rsidRDefault="00A45974" w:rsidP="00055A60">
            <w:r w:rsidRPr="004909D9">
              <w:rPr>
                <w:noProof/>
                <w:lang w:eastAsia="en-AU"/>
              </w:rPr>
              <w:drawing>
                <wp:anchor distT="0" distB="0" distL="114300" distR="114300" simplePos="0" relativeHeight="251664384" behindDoc="1" locked="0" layoutInCell="1" allowOverlap="1" wp14:anchorId="648D7198" wp14:editId="2B187D68">
                  <wp:simplePos x="0" y="0"/>
                  <wp:positionH relativeFrom="margin">
                    <wp:posOffset>-1379220</wp:posOffset>
                  </wp:positionH>
                  <wp:positionV relativeFrom="margin">
                    <wp:posOffset>34925</wp:posOffset>
                  </wp:positionV>
                  <wp:extent cx="6861176" cy="1944000"/>
                  <wp:effectExtent l="0" t="0" r="0" b="0"/>
                  <wp:wrapNone/>
                  <wp:docPr id="788950379" name="Picture 78895037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61176" cy="1944000"/>
                          </a:xfrm>
                          <a:prstGeom prst="rect">
                            <a:avLst/>
                          </a:prstGeom>
                        </pic:spPr>
                      </pic:pic>
                    </a:graphicData>
                  </a:graphic>
                  <wp14:sizeRelH relativeFrom="page">
                    <wp14:pctWidth>0</wp14:pctWidth>
                  </wp14:sizeRelH>
                  <wp14:sizeRelV relativeFrom="page">
                    <wp14:pctHeight>0</wp14:pctHeight>
                  </wp14:sizeRelV>
                </wp:anchor>
              </w:drawing>
            </w:r>
          </w:p>
        </w:tc>
        <w:tc>
          <w:tcPr>
            <w:tcW w:w="2179" w:type="dxa"/>
            <w:gridSpan w:val="3"/>
          </w:tcPr>
          <w:p w14:paraId="4D104ACE" w14:textId="77777777" w:rsidR="00092A37" w:rsidRDefault="00092A37" w:rsidP="00055A60"/>
        </w:tc>
        <w:tc>
          <w:tcPr>
            <w:tcW w:w="2179" w:type="dxa"/>
            <w:gridSpan w:val="3"/>
          </w:tcPr>
          <w:p w14:paraId="05129C8D" w14:textId="77777777" w:rsidR="00092A37" w:rsidRDefault="00092A37" w:rsidP="00055A60"/>
        </w:tc>
        <w:tc>
          <w:tcPr>
            <w:tcW w:w="2181" w:type="dxa"/>
            <w:gridSpan w:val="6"/>
          </w:tcPr>
          <w:p w14:paraId="360C8D4A" w14:textId="36258800" w:rsidR="00092A37" w:rsidRDefault="00092A37" w:rsidP="00055A60"/>
        </w:tc>
      </w:tr>
      <w:tr w:rsidR="0031574F" w14:paraId="05387701" w14:textId="77777777" w:rsidTr="00E05DC5">
        <w:trPr>
          <w:gridAfter w:val="1"/>
          <w:wAfter w:w="331" w:type="dxa"/>
          <w:trHeight w:val="946"/>
        </w:trPr>
        <w:tc>
          <w:tcPr>
            <w:tcW w:w="2445" w:type="dxa"/>
            <w:gridSpan w:val="6"/>
          </w:tcPr>
          <w:p w14:paraId="636C3E0C" w14:textId="77777777" w:rsidR="00092A37" w:rsidRDefault="00092A37" w:rsidP="00055A60"/>
        </w:tc>
        <w:tc>
          <w:tcPr>
            <w:tcW w:w="6537" w:type="dxa"/>
            <w:gridSpan w:val="9"/>
            <w:shd w:val="clear" w:color="auto" w:fill="FFFFFF" w:themeFill="background1"/>
            <w:vAlign w:val="center"/>
          </w:tcPr>
          <w:p w14:paraId="4A953929" w14:textId="77777777" w:rsidR="00092A37" w:rsidRDefault="00092A37" w:rsidP="00055A60">
            <w:pPr>
              <w:pStyle w:val="Heading4"/>
            </w:pPr>
            <w:r>
              <w:t>SURVEY</w:t>
            </w:r>
          </w:p>
        </w:tc>
        <w:tc>
          <w:tcPr>
            <w:tcW w:w="2181" w:type="dxa"/>
            <w:gridSpan w:val="6"/>
          </w:tcPr>
          <w:p w14:paraId="59BEBBD3" w14:textId="77777777" w:rsidR="00092A37" w:rsidRDefault="00092A37" w:rsidP="00055A60"/>
        </w:tc>
      </w:tr>
      <w:tr w:rsidR="00FF6CA4" w14:paraId="22EF4D91" w14:textId="77777777" w:rsidTr="00E05DC5">
        <w:trPr>
          <w:gridAfter w:val="1"/>
          <w:wAfter w:w="331" w:type="dxa"/>
          <w:trHeight w:val="335"/>
        </w:trPr>
        <w:tc>
          <w:tcPr>
            <w:tcW w:w="2445" w:type="dxa"/>
            <w:gridSpan w:val="6"/>
          </w:tcPr>
          <w:p w14:paraId="623A23AC" w14:textId="77777777" w:rsidR="00092A37" w:rsidRDefault="00092A37" w:rsidP="00055A60"/>
        </w:tc>
        <w:tc>
          <w:tcPr>
            <w:tcW w:w="2179" w:type="dxa"/>
            <w:gridSpan w:val="3"/>
          </w:tcPr>
          <w:p w14:paraId="6B77742B" w14:textId="77777777" w:rsidR="00092A37" w:rsidRDefault="00092A37" w:rsidP="00055A60"/>
        </w:tc>
        <w:tc>
          <w:tcPr>
            <w:tcW w:w="2179" w:type="dxa"/>
            <w:gridSpan w:val="3"/>
          </w:tcPr>
          <w:p w14:paraId="60B08B08" w14:textId="77777777" w:rsidR="00092A37" w:rsidRDefault="00092A37" w:rsidP="00055A60"/>
        </w:tc>
        <w:tc>
          <w:tcPr>
            <w:tcW w:w="2179" w:type="dxa"/>
            <w:gridSpan w:val="3"/>
          </w:tcPr>
          <w:p w14:paraId="6FD2A405" w14:textId="77777777" w:rsidR="00092A37" w:rsidRDefault="00092A37" w:rsidP="00055A60"/>
        </w:tc>
        <w:tc>
          <w:tcPr>
            <w:tcW w:w="2181" w:type="dxa"/>
            <w:gridSpan w:val="6"/>
          </w:tcPr>
          <w:p w14:paraId="7EEB4627" w14:textId="77777777" w:rsidR="00092A37" w:rsidRDefault="00092A37" w:rsidP="00055A60"/>
        </w:tc>
      </w:tr>
      <w:tr w:rsidR="00092A37" w14:paraId="024A9F64" w14:textId="77777777" w:rsidTr="00E05DC5">
        <w:trPr>
          <w:gridAfter w:val="1"/>
          <w:wAfter w:w="331" w:type="dxa"/>
          <w:trHeight w:val="5321"/>
        </w:trPr>
        <w:tc>
          <w:tcPr>
            <w:tcW w:w="1355" w:type="dxa"/>
            <w:gridSpan w:val="3"/>
          </w:tcPr>
          <w:p w14:paraId="517F6FD8" w14:textId="77777777" w:rsidR="00092A37" w:rsidRDefault="00092A37" w:rsidP="00055A60"/>
        </w:tc>
        <w:tc>
          <w:tcPr>
            <w:tcW w:w="8718" w:type="dxa"/>
            <w:gridSpan w:val="14"/>
          </w:tcPr>
          <w:p w14:paraId="20F285D7" w14:textId="77777777" w:rsidR="00092A37" w:rsidRPr="0048120C" w:rsidRDefault="00092A37" w:rsidP="00055A60">
            <w:pPr>
              <w:pStyle w:val="Heading5"/>
            </w:pPr>
            <w:r>
              <w:t>QUESTIONS</w:t>
            </w:r>
          </w:p>
          <w:p w14:paraId="130550D1" w14:textId="77777777" w:rsidR="00092A37" w:rsidRDefault="00092A37" w:rsidP="00055A60"/>
          <w:p w14:paraId="4DFA0EE2" w14:textId="34C037CE" w:rsidR="00092A37" w:rsidRDefault="00A50AC5" w:rsidP="00055A60">
            <w:pPr>
              <w:pStyle w:val="Text"/>
              <w:numPr>
                <w:ilvl w:val="0"/>
                <w:numId w:val="2"/>
              </w:numPr>
              <w:rPr>
                <w:sz w:val="24"/>
                <w:szCs w:val="24"/>
              </w:rPr>
            </w:pPr>
            <w:r>
              <w:rPr>
                <w:sz w:val="24"/>
                <w:szCs w:val="24"/>
              </w:rPr>
              <w:t>Academic Year</w:t>
            </w:r>
          </w:p>
          <w:p w14:paraId="0D19CD58" w14:textId="77777777" w:rsidR="00092A37" w:rsidRDefault="00092A37" w:rsidP="00055A60">
            <w:pPr>
              <w:pStyle w:val="Text"/>
              <w:numPr>
                <w:ilvl w:val="0"/>
                <w:numId w:val="2"/>
              </w:numPr>
              <w:rPr>
                <w:sz w:val="24"/>
                <w:szCs w:val="24"/>
              </w:rPr>
            </w:pPr>
            <w:r>
              <w:rPr>
                <w:sz w:val="24"/>
                <w:szCs w:val="24"/>
              </w:rPr>
              <w:t>Gender</w:t>
            </w:r>
          </w:p>
          <w:p w14:paraId="31E76942" w14:textId="4F217FDF" w:rsidR="00092A37" w:rsidRPr="003E3DAB" w:rsidRDefault="00A50AC5" w:rsidP="00055A60">
            <w:pPr>
              <w:pStyle w:val="Text"/>
              <w:numPr>
                <w:ilvl w:val="0"/>
                <w:numId w:val="2"/>
              </w:numPr>
              <w:rPr>
                <w:sz w:val="24"/>
                <w:szCs w:val="24"/>
              </w:rPr>
            </w:pPr>
            <w:r>
              <w:rPr>
                <w:rFonts w:ascii="docs-Open Sans" w:hAnsi="docs-Open Sans"/>
                <w:color w:val="202124"/>
                <w:shd w:val="clear" w:color="auto" w:fill="F1F3F4"/>
              </w:rPr>
              <w:t>What faculty are you in</w:t>
            </w:r>
            <w:r w:rsidR="00092A37">
              <w:rPr>
                <w:rFonts w:ascii="docs-Open Sans" w:hAnsi="docs-Open Sans"/>
                <w:color w:val="202124"/>
                <w:shd w:val="clear" w:color="auto" w:fill="F1F3F4"/>
              </w:rPr>
              <w:t>?</w:t>
            </w:r>
          </w:p>
          <w:p w14:paraId="15BDDCF9" w14:textId="0D461E22" w:rsidR="00092A37" w:rsidRPr="003E3DAB" w:rsidRDefault="00A50AC5" w:rsidP="00055A60">
            <w:pPr>
              <w:pStyle w:val="Text"/>
              <w:numPr>
                <w:ilvl w:val="0"/>
                <w:numId w:val="2"/>
              </w:numPr>
              <w:rPr>
                <w:sz w:val="24"/>
                <w:szCs w:val="24"/>
              </w:rPr>
            </w:pPr>
            <w:r>
              <w:rPr>
                <w:rFonts w:ascii="docs-Open Sans" w:hAnsi="docs-Open Sans"/>
                <w:color w:val="202124"/>
                <w:shd w:val="clear" w:color="auto" w:fill="F1F3F4"/>
              </w:rPr>
              <w:t>What is your CGPA</w:t>
            </w:r>
            <w:r w:rsidR="00092A37">
              <w:rPr>
                <w:rFonts w:ascii="docs-Open Sans" w:hAnsi="docs-Open Sans"/>
                <w:color w:val="202124"/>
                <w:shd w:val="clear" w:color="auto" w:fill="F1F3F4"/>
              </w:rPr>
              <w:t>?</w:t>
            </w:r>
          </w:p>
          <w:p w14:paraId="2FD307B0" w14:textId="18089E58" w:rsidR="00092A37" w:rsidRPr="003E3DAB" w:rsidRDefault="00A50AC5" w:rsidP="00055A60">
            <w:pPr>
              <w:pStyle w:val="Text"/>
              <w:numPr>
                <w:ilvl w:val="0"/>
                <w:numId w:val="2"/>
              </w:numPr>
              <w:rPr>
                <w:sz w:val="24"/>
                <w:szCs w:val="24"/>
              </w:rPr>
            </w:pPr>
            <w:r>
              <w:rPr>
                <w:rFonts w:ascii="docs-Open Sans" w:hAnsi="docs-Open Sans"/>
                <w:color w:val="202124"/>
                <w:shd w:val="clear" w:color="auto" w:fill="F1F3F4"/>
              </w:rPr>
              <w:t>How many hours of sleep do you get a day</w:t>
            </w:r>
            <w:r w:rsidR="00092A37">
              <w:rPr>
                <w:rFonts w:ascii="docs-Open Sans" w:hAnsi="docs-Open Sans"/>
                <w:color w:val="202124"/>
                <w:shd w:val="clear" w:color="auto" w:fill="F1F3F4"/>
              </w:rPr>
              <w:t>?</w:t>
            </w:r>
          </w:p>
          <w:p w14:paraId="4DDAAC80" w14:textId="77777777" w:rsidR="00092A37" w:rsidRDefault="00092A37" w:rsidP="00055A60">
            <w:pPr>
              <w:pStyle w:val="Heading5"/>
            </w:pPr>
            <w:r>
              <w:t>SURVEY LINK</w:t>
            </w:r>
          </w:p>
          <w:p w14:paraId="1531BFBC" w14:textId="73052821" w:rsidR="00A50AC5" w:rsidRDefault="00A50AC5" w:rsidP="00055A60">
            <w:pPr>
              <w:pStyle w:val="Heading5"/>
              <w:rPr>
                <w:rFonts w:asciiTheme="minorHAnsi" w:hAnsiTheme="minorHAnsi"/>
                <w:b w:val="0"/>
                <w:color w:val="auto"/>
                <w:sz w:val="24"/>
                <w:szCs w:val="24"/>
              </w:rPr>
            </w:pPr>
            <w:hyperlink r:id="rId14" w:history="1">
              <w:r w:rsidRPr="0089762E">
                <w:rPr>
                  <w:rStyle w:val="Hyperlink"/>
                  <w:rFonts w:asciiTheme="minorHAnsi" w:hAnsiTheme="minorHAnsi"/>
                  <w:b w:val="0"/>
                  <w:sz w:val="24"/>
                  <w:szCs w:val="24"/>
                </w:rPr>
                <w:t>https://forms.gle/Q5oG7Ajx25oLgmtVA</w:t>
              </w:r>
            </w:hyperlink>
          </w:p>
          <w:p w14:paraId="1C9E09CB" w14:textId="79CBA97B" w:rsidR="00092A37" w:rsidRDefault="00092A37" w:rsidP="00055A60">
            <w:pPr>
              <w:pStyle w:val="Heading5"/>
            </w:pPr>
            <w:r>
              <w:t>SAMPLES COLLECTED</w:t>
            </w:r>
          </w:p>
          <w:p w14:paraId="75EA729B" w14:textId="77777777" w:rsidR="00092A37" w:rsidRDefault="00092A37" w:rsidP="00055A60"/>
          <w:p w14:paraId="0227B1B8" w14:textId="7721DDEC" w:rsidR="00092A37" w:rsidRDefault="00092A37" w:rsidP="00055A60">
            <w:r>
              <w:t xml:space="preserve">Number of samples collected: </w:t>
            </w:r>
            <w:proofErr w:type="gramStart"/>
            <w:r w:rsidR="00A50AC5">
              <w:t>32</w:t>
            </w:r>
            <w:proofErr w:type="gramEnd"/>
          </w:p>
          <w:p w14:paraId="7F5A74F4" w14:textId="77777777" w:rsidR="002950F1" w:rsidRDefault="002950F1" w:rsidP="00055A60"/>
          <w:p w14:paraId="28ECD794" w14:textId="77777777" w:rsidR="002950F1" w:rsidRDefault="002950F1" w:rsidP="00055A60"/>
          <w:p w14:paraId="0F60C871" w14:textId="77777777" w:rsidR="002950F1" w:rsidRDefault="002950F1" w:rsidP="00055A60"/>
          <w:p w14:paraId="19C10CC7" w14:textId="77777777" w:rsidR="002950F1" w:rsidRDefault="002950F1" w:rsidP="00055A60"/>
          <w:p w14:paraId="1C019615" w14:textId="77777777" w:rsidR="002E3919" w:rsidRDefault="002E3919" w:rsidP="00055A60"/>
          <w:p w14:paraId="42DA03BB" w14:textId="77777777" w:rsidR="002950F1" w:rsidRDefault="002950F1" w:rsidP="00055A60"/>
          <w:p w14:paraId="3A1BE91C" w14:textId="77777777" w:rsidR="002950F1" w:rsidRDefault="002950F1" w:rsidP="00055A60"/>
          <w:p w14:paraId="07D08A77" w14:textId="77777777" w:rsidR="002950F1" w:rsidRDefault="002950F1" w:rsidP="00055A60"/>
          <w:p w14:paraId="0EF631EF" w14:textId="77777777" w:rsidR="002950F1" w:rsidRDefault="002950F1" w:rsidP="00055A60"/>
          <w:p w14:paraId="40BE1DA7" w14:textId="77777777" w:rsidR="002950F1" w:rsidRDefault="002950F1" w:rsidP="00055A60"/>
          <w:p w14:paraId="69FE9B56" w14:textId="77777777" w:rsidR="002950F1" w:rsidRDefault="002950F1" w:rsidP="00055A60"/>
          <w:p w14:paraId="350D8595" w14:textId="77777777" w:rsidR="00E05DC5" w:rsidRDefault="00E05DC5" w:rsidP="00055A60"/>
          <w:p w14:paraId="0CDA88C1" w14:textId="77777777" w:rsidR="00E05DC5" w:rsidRDefault="00E05DC5" w:rsidP="00055A60"/>
          <w:p w14:paraId="070F83A8" w14:textId="77777777" w:rsidR="00E05DC5" w:rsidRDefault="00E05DC5" w:rsidP="00055A60"/>
          <w:p w14:paraId="3E3B978C" w14:textId="77777777" w:rsidR="00A45974" w:rsidRPr="003E3DAB" w:rsidRDefault="00A45974" w:rsidP="00055A60"/>
        </w:tc>
        <w:tc>
          <w:tcPr>
            <w:tcW w:w="1090" w:type="dxa"/>
            <w:gridSpan w:val="4"/>
          </w:tcPr>
          <w:p w14:paraId="0F31BDCA" w14:textId="77777777" w:rsidR="00092A37" w:rsidRDefault="00092A37" w:rsidP="00055A60"/>
        </w:tc>
      </w:tr>
      <w:tr w:rsidR="00092A37" w:rsidRPr="003E3DAB" w14:paraId="7B940532" w14:textId="77777777" w:rsidTr="00E05DC5">
        <w:trPr>
          <w:gridAfter w:val="20"/>
          <w:wAfter w:w="11413" w:type="dxa"/>
          <w:trHeight w:val="137"/>
        </w:trPr>
        <w:tc>
          <w:tcPr>
            <w:tcW w:w="53" w:type="dxa"/>
          </w:tcPr>
          <w:p w14:paraId="03D16ADE" w14:textId="77777777" w:rsidR="00092A37" w:rsidRPr="00215590" w:rsidRDefault="00092A37" w:rsidP="00055A60">
            <w:pPr>
              <w:pStyle w:val="Text"/>
            </w:pPr>
          </w:p>
        </w:tc>
        <w:tc>
          <w:tcPr>
            <w:tcW w:w="28" w:type="dxa"/>
          </w:tcPr>
          <w:p w14:paraId="13FD6839" w14:textId="77777777" w:rsidR="00092A37" w:rsidRDefault="00092A37" w:rsidP="00055A60">
            <w:pPr>
              <w:pStyle w:val="Text"/>
            </w:pPr>
          </w:p>
        </w:tc>
      </w:tr>
      <w:tr w:rsidR="00E05DC5" w14:paraId="45CE5626" w14:textId="77777777" w:rsidTr="00E05DC5">
        <w:trPr>
          <w:gridAfter w:val="8"/>
          <w:wAfter w:w="2776" w:type="dxa"/>
          <w:trHeight w:val="335"/>
        </w:trPr>
        <w:tc>
          <w:tcPr>
            <w:tcW w:w="2179" w:type="dxa"/>
            <w:gridSpan w:val="5"/>
          </w:tcPr>
          <w:p w14:paraId="1DD556DC" w14:textId="77777777" w:rsidR="00E05DC5" w:rsidRDefault="00E05DC5" w:rsidP="00055A60"/>
        </w:tc>
        <w:tc>
          <w:tcPr>
            <w:tcW w:w="2179" w:type="dxa"/>
            <w:gridSpan w:val="3"/>
          </w:tcPr>
          <w:p w14:paraId="1C71EDAC" w14:textId="77777777" w:rsidR="00E05DC5" w:rsidRDefault="00E05DC5" w:rsidP="00055A60"/>
        </w:tc>
        <w:tc>
          <w:tcPr>
            <w:tcW w:w="2179" w:type="dxa"/>
            <w:gridSpan w:val="3"/>
          </w:tcPr>
          <w:p w14:paraId="59B7985B" w14:textId="77777777" w:rsidR="00E05DC5" w:rsidRDefault="00E05DC5" w:rsidP="00055A60"/>
        </w:tc>
        <w:tc>
          <w:tcPr>
            <w:tcW w:w="2181" w:type="dxa"/>
            <w:gridSpan w:val="3"/>
          </w:tcPr>
          <w:p w14:paraId="735CAFBA" w14:textId="77777777" w:rsidR="00E05DC5" w:rsidRDefault="00E05DC5" w:rsidP="00055A60"/>
        </w:tc>
      </w:tr>
      <w:tr w:rsidR="00FF6CA4" w14:paraId="6C0964F9" w14:textId="77777777" w:rsidTr="00E05DC5">
        <w:trPr>
          <w:gridAfter w:val="1"/>
          <w:wAfter w:w="331" w:type="dxa"/>
          <w:trHeight w:val="2489"/>
        </w:trPr>
        <w:tc>
          <w:tcPr>
            <w:tcW w:w="2445" w:type="dxa"/>
            <w:gridSpan w:val="6"/>
          </w:tcPr>
          <w:p w14:paraId="1F9DCD94" w14:textId="77777777" w:rsidR="00092A37" w:rsidRDefault="00092A37" w:rsidP="00055A60"/>
        </w:tc>
        <w:tc>
          <w:tcPr>
            <w:tcW w:w="2179" w:type="dxa"/>
            <w:gridSpan w:val="3"/>
          </w:tcPr>
          <w:p w14:paraId="03E475D2" w14:textId="730AA84C" w:rsidR="00092A37" w:rsidRDefault="00A45974" w:rsidP="00055A60">
            <w:r w:rsidRPr="004909D9">
              <w:rPr>
                <w:noProof/>
                <w:lang w:eastAsia="en-AU"/>
              </w:rPr>
              <w:drawing>
                <wp:anchor distT="0" distB="0" distL="114300" distR="114300" simplePos="0" relativeHeight="251666432" behindDoc="1" locked="0" layoutInCell="1" allowOverlap="1" wp14:anchorId="36CC8F89" wp14:editId="07B1FD4D">
                  <wp:simplePos x="0" y="0"/>
                  <wp:positionH relativeFrom="margin">
                    <wp:posOffset>-1412240</wp:posOffset>
                  </wp:positionH>
                  <wp:positionV relativeFrom="margin">
                    <wp:posOffset>23495</wp:posOffset>
                  </wp:positionV>
                  <wp:extent cx="6861175" cy="1943735"/>
                  <wp:effectExtent l="0" t="0" r="0" b="0"/>
                  <wp:wrapNone/>
                  <wp:docPr id="1062765207" name="Picture 106276520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61175" cy="1943735"/>
                          </a:xfrm>
                          <a:prstGeom prst="rect">
                            <a:avLst/>
                          </a:prstGeom>
                        </pic:spPr>
                      </pic:pic>
                    </a:graphicData>
                  </a:graphic>
                  <wp14:sizeRelH relativeFrom="page">
                    <wp14:pctWidth>0</wp14:pctWidth>
                  </wp14:sizeRelH>
                  <wp14:sizeRelV relativeFrom="page">
                    <wp14:pctHeight>0</wp14:pctHeight>
                  </wp14:sizeRelV>
                </wp:anchor>
              </w:drawing>
            </w:r>
          </w:p>
        </w:tc>
        <w:tc>
          <w:tcPr>
            <w:tcW w:w="2179" w:type="dxa"/>
            <w:gridSpan w:val="3"/>
          </w:tcPr>
          <w:p w14:paraId="6E889E9A" w14:textId="0C0DA5B5" w:rsidR="00092A37" w:rsidRDefault="00092A37" w:rsidP="00055A60"/>
        </w:tc>
        <w:tc>
          <w:tcPr>
            <w:tcW w:w="2179" w:type="dxa"/>
            <w:gridSpan w:val="3"/>
          </w:tcPr>
          <w:p w14:paraId="0A396552" w14:textId="77777777" w:rsidR="00092A37" w:rsidRDefault="00092A37" w:rsidP="00055A60"/>
        </w:tc>
        <w:tc>
          <w:tcPr>
            <w:tcW w:w="2181" w:type="dxa"/>
            <w:gridSpan w:val="6"/>
          </w:tcPr>
          <w:p w14:paraId="56F0B981" w14:textId="26ADC27B" w:rsidR="00092A37" w:rsidRDefault="00092A37" w:rsidP="00055A60"/>
        </w:tc>
      </w:tr>
      <w:tr w:rsidR="0031574F" w14:paraId="2A90D7D1" w14:textId="77777777" w:rsidTr="00E05DC5">
        <w:trPr>
          <w:gridAfter w:val="1"/>
          <w:wAfter w:w="331" w:type="dxa"/>
          <w:trHeight w:val="946"/>
        </w:trPr>
        <w:tc>
          <w:tcPr>
            <w:tcW w:w="2445" w:type="dxa"/>
            <w:gridSpan w:val="6"/>
          </w:tcPr>
          <w:p w14:paraId="3F739FDD" w14:textId="77777777" w:rsidR="00092A37" w:rsidRDefault="00092A37" w:rsidP="00055A60"/>
        </w:tc>
        <w:tc>
          <w:tcPr>
            <w:tcW w:w="6537" w:type="dxa"/>
            <w:gridSpan w:val="9"/>
            <w:shd w:val="clear" w:color="auto" w:fill="FFFFFF" w:themeFill="background1"/>
            <w:vAlign w:val="center"/>
          </w:tcPr>
          <w:p w14:paraId="51C8C16B" w14:textId="4A6E9227" w:rsidR="00092A37" w:rsidRDefault="00092A37" w:rsidP="00055A60">
            <w:pPr>
              <w:pStyle w:val="Heading4"/>
            </w:pPr>
            <w:r>
              <w:t>DATA</w:t>
            </w:r>
            <w:r w:rsidR="00E05DC5">
              <w:t xml:space="preserve"> ANALYSIS</w:t>
            </w:r>
          </w:p>
        </w:tc>
        <w:tc>
          <w:tcPr>
            <w:tcW w:w="2181" w:type="dxa"/>
            <w:gridSpan w:val="6"/>
          </w:tcPr>
          <w:p w14:paraId="1DB10170" w14:textId="77777777" w:rsidR="00092A37" w:rsidRDefault="00092A37" w:rsidP="00055A60"/>
        </w:tc>
      </w:tr>
      <w:tr w:rsidR="00FF6CA4" w14:paraId="27C6DA92" w14:textId="77777777" w:rsidTr="00E05DC5">
        <w:trPr>
          <w:gridAfter w:val="1"/>
          <w:wAfter w:w="331" w:type="dxa"/>
          <w:trHeight w:val="335"/>
        </w:trPr>
        <w:tc>
          <w:tcPr>
            <w:tcW w:w="2445" w:type="dxa"/>
            <w:gridSpan w:val="6"/>
          </w:tcPr>
          <w:p w14:paraId="11B43443" w14:textId="77777777" w:rsidR="00092A37" w:rsidRDefault="00092A37" w:rsidP="00055A60"/>
        </w:tc>
        <w:tc>
          <w:tcPr>
            <w:tcW w:w="2179" w:type="dxa"/>
            <w:gridSpan w:val="3"/>
          </w:tcPr>
          <w:p w14:paraId="49459ED1" w14:textId="77777777" w:rsidR="00092A37" w:rsidRDefault="00092A37" w:rsidP="00055A60"/>
        </w:tc>
        <w:tc>
          <w:tcPr>
            <w:tcW w:w="2179" w:type="dxa"/>
            <w:gridSpan w:val="3"/>
          </w:tcPr>
          <w:p w14:paraId="0EEAA5C6" w14:textId="77777777" w:rsidR="00092A37" w:rsidRDefault="00092A37" w:rsidP="00055A60"/>
        </w:tc>
        <w:tc>
          <w:tcPr>
            <w:tcW w:w="2179" w:type="dxa"/>
            <w:gridSpan w:val="3"/>
          </w:tcPr>
          <w:p w14:paraId="5AE65B58" w14:textId="77777777" w:rsidR="00092A37" w:rsidRDefault="00092A37" w:rsidP="00055A60"/>
        </w:tc>
        <w:tc>
          <w:tcPr>
            <w:tcW w:w="2181" w:type="dxa"/>
            <w:gridSpan w:val="6"/>
          </w:tcPr>
          <w:p w14:paraId="524B2492" w14:textId="77777777" w:rsidR="00092A37" w:rsidRDefault="00092A37" w:rsidP="00055A60"/>
        </w:tc>
      </w:tr>
      <w:tr w:rsidR="00A5785B" w14:paraId="447DEDE9" w14:textId="77777777" w:rsidTr="00E05DC5">
        <w:trPr>
          <w:gridBefore w:val="3"/>
          <w:gridAfter w:val="5"/>
          <w:wBefore w:w="1355" w:type="dxa"/>
          <w:wAfter w:w="1421" w:type="dxa"/>
          <w:trHeight w:val="7737"/>
        </w:trPr>
        <w:tc>
          <w:tcPr>
            <w:tcW w:w="8718" w:type="dxa"/>
            <w:gridSpan w:val="14"/>
          </w:tcPr>
          <w:p w14:paraId="0582F8F5" w14:textId="5A20AEBD" w:rsidR="00A5785B" w:rsidRDefault="00A5785B" w:rsidP="00055A60">
            <w:pPr>
              <w:pStyle w:val="Text"/>
              <w:rPr>
                <w:sz w:val="24"/>
                <w:szCs w:val="24"/>
              </w:rPr>
            </w:pPr>
            <w:r>
              <w:rPr>
                <w:sz w:val="24"/>
                <w:szCs w:val="24"/>
              </w:rPr>
              <w:t xml:space="preserve">Putting all the data into </w:t>
            </w:r>
            <w:r w:rsidR="00A50AC5">
              <w:rPr>
                <w:sz w:val="24"/>
                <w:szCs w:val="24"/>
              </w:rPr>
              <w:t>P</w:t>
            </w:r>
            <w:r>
              <w:rPr>
                <w:sz w:val="24"/>
                <w:szCs w:val="24"/>
              </w:rPr>
              <w:t>ython, we can calculate the mean, median and mode and visualize these results in a box pl</w:t>
            </w:r>
            <w:r w:rsidR="00A50AC5">
              <w:rPr>
                <w:sz w:val="24"/>
                <w:szCs w:val="24"/>
              </w:rPr>
              <w:t>o</w:t>
            </w:r>
            <w:r>
              <w:rPr>
                <w:sz w:val="24"/>
                <w:szCs w:val="24"/>
              </w:rPr>
              <w:t>t:</w:t>
            </w:r>
          </w:p>
          <w:p w14:paraId="0C957CB7" w14:textId="77777777" w:rsidR="00A5785B" w:rsidRDefault="00A5785B" w:rsidP="00055A60">
            <w:pPr>
              <w:pStyle w:val="Text"/>
              <w:rPr>
                <w:sz w:val="24"/>
                <w:szCs w:val="24"/>
              </w:rPr>
            </w:pPr>
          </w:p>
          <w:p w14:paraId="5DDE2FCF" w14:textId="769AA4EB" w:rsidR="00A5785B" w:rsidRPr="00A50AC5" w:rsidRDefault="00A5785B" w:rsidP="00055A60">
            <w:pPr>
              <w:pStyle w:val="Text"/>
              <w:rPr>
                <w:b/>
                <w:bCs/>
                <w:color w:val="476166" w:themeColor="accent1"/>
                <w:sz w:val="24"/>
                <w:szCs w:val="24"/>
              </w:rPr>
            </w:pPr>
            <w:r w:rsidRPr="00A50AC5">
              <w:rPr>
                <w:b/>
                <w:bCs/>
                <w:color w:val="476166" w:themeColor="accent1"/>
                <w:sz w:val="24"/>
                <w:szCs w:val="24"/>
              </w:rPr>
              <w:t xml:space="preserve">AVERAGE </w:t>
            </w:r>
            <w:r w:rsidR="00A50AC5" w:rsidRPr="00A50AC5">
              <w:rPr>
                <w:b/>
                <w:bCs/>
                <w:color w:val="476166" w:themeColor="accent1"/>
                <w:sz w:val="24"/>
                <w:szCs w:val="24"/>
              </w:rPr>
              <w:t>C-GPA</w:t>
            </w:r>
            <w:r w:rsidRPr="00A50AC5">
              <w:rPr>
                <w:b/>
                <w:bCs/>
                <w:color w:val="476166" w:themeColor="accent1"/>
                <w:sz w:val="24"/>
                <w:szCs w:val="24"/>
              </w:rPr>
              <w:t>:</w:t>
            </w:r>
          </w:p>
          <w:p w14:paraId="2FDD0308" w14:textId="77777777" w:rsidR="00A5785B" w:rsidRDefault="00A5785B" w:rsidP="00055A60">
            <w:pPr>
              <w:pStyle w:val="Text"/>
              <w:rPr>
                <w:sz w:val="24"/>
                <w:szCs w:val="24"/>
              </w:rPr>
            </w:pPr>
          </w:p>
          <w:p w14:paraId="4CCA0600" w14:textId="77777777" w:rsidR="00A5785B" w:rsidRDefault="00A5785B" w:rsidP="00055A60">
            <w:pPr>
              <w:pStyle w:val="Text"/>
              <w:rPr>
                <w:sz w:val="24"/>
                <w:szCs w:val="24"/>
              </w:rPr>
            </w:pPr>
            <w:r>
              <w:rPr>
                <w:noProof/>
                <w:sz w:val="24"/>
                <w:szCs w:val="24"/>
              </w:rPr>
              <w:drawing>
                <wp:anchor distT="0" distB="0" distL="114300" distR="114300" simplePos="0" relativeHeight="251697152" behindDoc="1" locked="0" layoutInCell="1" allowOverlap="1" wp14:anchorId="2849D14D" wp14:editId="19F3FEE5">
                  <wp:simplePos x="0" y="0"/>
                  <wp:positionH relativeFrom="column">
                    <wp:posOffset>1239520</wp:posOffset>
                  </wp:positionH>
                  <wp:positionV relativeFrom="paragraph">
                    <wp:posOffset>80645</wp:posOffset>
                  </wp:positionV>
                  <wp:extent cx="3400425" cy="621665"/>
                  <wp:effectExtent l="0" t="0" r="9525" b="6985"/>
                  <wp:wrapTight wrapText="bothSides">
                    <wp:wrapPolygon edited="0">
                      <wp:start x="0" y="0"/>
                      <wp:lineTo x="0" y="21181"/>
                      <wp:lineTo x="21539" y="21181"/>
                      <wp:lineTo x="21539" y="0"/>
                      <wp:lineTo x="0" y="0"/>
                    </wp:wrapPolygon>
                  </wp:wrapTight>
                  <wp:docPr id="95665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56703"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400425" cy="621665"/>
                          </a:xfrm>
                          <a:prstGeom prst="rect">
                            <a:avLst/>
                          </a:prstGeom>
                        </pic:spPr>
                      </pic:pic>
                    </a:graphicData>
                  </a:graphic>
                  <wp14:sizeRelV relativeFrom="margin">
                    <wp14:pctHeight>0</wp14:pctHeight>
                  </wp14:sizeRelV>
                </wp:anchor>
              </w:drawing>
            </w:r>
            <w:r>
              <w:rPr>
                <w:sz w:val="24"/>
                <w:szCs w:val="24"/>
              </w:rPr>
              <w:br/>
            </w:r>
          </w:p>
          <w:p w14:paraId="7D54FB66" w14:textId="77777777" w:rsidR="00A5785B" w:rsidRDefault="00A5785B" w:rsidP="00055A60">
            <w:pPr>
              <w:pStyle w:val="Text"/>
              <w:rPr>
                <w:sz w:val="24"/>
                <w:szCs w:val="24"/>
              </w:rPr>
            </w:pPr>
          </w:p>
          <w:p w14:paraId="403D6A3F" w14:textId="77777777" w:rsidR="00A5785B" w:rsidRDefault="00A5785B" w:rsidP="00055A60">
            <w:pPr>
              <w:pStyle w:val="Text"/>
              <w:rPr>
                <w:sz w:val="24"/>
                <w:szCs w:val="24"/>
              </w:rPr>
            </w:pPr>
          </w:p>
          <w:p w14:paraId="0F21C5D6" w14:textId="77777777" w:rsidR="00A5785B" w:rsidRDefault="00A5785B" w:rsidP="00055A60">
            <w:pPr>
              <w:pStyle w:val="Text"/>
              <w:rPr>
                <w:sz w:val="24"/>
                <w:szCs w:val="24"/>
              </w:rPr>
            </w:pPr>
          </w:p>
          <w:p w14:paraId="1DAF5924" w14:textId="77777777" w:rsidR="00A5785B" w:rsidRDefault="00A5785B" w:rsidP="00055A60">
            <w:pPr>
              <w:pStyle w:val="Text"/>
              <w:rPr>
                <w:sz w:val="24"/>
                <w:szCs w:val="24"/>
              </w:rPr>
            </w:pPr>
          </w:p>
          <w:p w14:paraId="6AFB8EF8" w14:textId="59425F76" w:rsidR="00A5785B" w:rsidRDefault="00A5785B" w:rsidP="00055A60">
            <w:pPr>
              <w:pStyle w:val="Text"/>
              <w:rPr>
                <w:sz w:val="24"/>
                <w:szCs w:val="24"/>
              </w:rPr>
            </w:pPr>
            <w:r>
              <w:rPr>
                <w:sz w:val="24"/>
                <w:szCs w:val="24"/>
              </w:rPr>
              <w:t xml:space="preserve">From the data collected, we can see that on average, </w:t>
            </w:r>
            <w:r w:rsidR="00A50AC5">
              <w:rPr>
                <w:sz w:val="24"/>
                <w:szCs w:val="24"/>
              </w:rPr>
              <w:t>students have an average C-GPA of 3.217</w:t>
            </w:r>
            <w:r>
              <w:rPr>
                <w:sz w:val="24"/>
                <w:szCs w:val="24"/>
              </w:rPr>
              <w:t xml:space="preserve">. Most people who took the survey reported </w:t>
            </w:r>
            <w:r w:rsidR="00A50AC5">
              <w:rPr>
                <w:sz w:val="24"/>
                <w:szCs w:val="24"/>
              </w:rPr>
              <w:t>a C-GPA of 2.3.</w:t>
            </w:r>
          </w:p>
          <w:p w14:paraId="4FA8B894" w14:textId="206C3C48" w:rsidR="00A5785B" w:rsidRDefault="00A50AC5" w:rsidP="00055A60">
            <w:pPr>
              <w:pStyle w:val="Text"/>
              <w:rPr>
                <w:sz w:val="24"/>
                <w:szCs w:val="24"/>
              </w:rPr>
            </w:pPr>
            <w:r>
              <w:rPr>
                <w:noProof/>
                <w:sz w:val="24"/>
                <w:szCs w:val="24"/>
              </w:rPr>
              <w:drawing>
                <wp:anchor distT="0" distB="0" distL="114300" distR="114300" simplePos="0" relativeHeight="251698176" behindDoc="1" locked="0" layoutInCell="1" allowOverlap="1" wp14:anchorId="20D3FA8F" wp14:editId="1D1805E1">
                  <wp:simplePos x="0" y="0"/>
                  <wp:positionH relativeFrom="column">
                    <wp:posOffset>271780</wp:posOffset>
                  </wp:positionH>
                  <wp:positionV relativeFrom="paragraph">
                    <wp:posOffset>146050</wp:posOffset>
                  </wp:positionV>
                  <wp:extent cx="4907280" cy="3901440"/>
                  <wp:effectExtent l="0" t="0" r="7620" b="3810"/>
                  <wp:wrapTight wrapText="bothSides">
                    <wp:wrapPolygon edited="0">
                      <wp:start x="0" y="0"/>
                      <wp:lineTo x="0" y="21516"/>
                      <wp:lineTo x="21550" y="21516"/>
                      <wp:lineTo x="21550" y="0"/>
                      <wp:lineTo x="0" y="0"/>
                    </wp:wrapPolygon>
                  </wp:wrapTight>
                  <wp:docPr id="3822470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47089"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4907280" cy="3901440"/>
                          </a:xfrm>
                          <a:prstGeom prst="rect">
                            <a:avLst/>
                          </a:prstGeom>
                        </pic:spPr>
                      </pic:pic>
                    </a:graphicData>
                  </a:graphic>
                  <wp14:sizeRelH relativeFrom="margin">
                    <wp14:pctWidth>0</wp14:pctWidth>
                  </wp14:sizeRelH>
                  <wp14:sizeRelV relativeFrom="margin">
                    <wp14:pctHeight>0</wp14:pctHeight>
                  </wp14:sizeRelV>
                </wp:anchor>
              </w:drawing>
            </w:r>
          </w:p>
          <w:p w14:paraId="16BDE29B" w14:textId="19BDC646" w:rsidR="00A5785B" w:rsidRDefault="00A5785B" w:rsidP="00055A60">
            <w:pPr>
              <w:pStyle w:val="Text"/>
              <w:rPr>
                <w:sz w:val="24"/>
                <w:szCs w:val="24"/>
              </w:rPr>
            </w:pPr>
          </w:p>
          <w:p w14:paraId="0DAB09D0" w14:textId="77777777" w:rsidR="00A5785B" w:rsidRDefault="00A5785B" w:rsidP="00055A60">
            <w:pPr>
              <w:pStyle w:val="Text"/>
              <w:rPr>
                <w:sz w:val="24"/>
                <w:szCs w:val="24"/>
              </w:rPr>
            </w:pPr>
          </w:p>
          <w:p w14:paraId="75A41832" w14:textId="77777777" w:rsidR="00A5785B" w:rsidRDefault="00A5785B" w:rsidP="00055A60">
            <w:pPr>
              <w:pStyle w:val="Text"/>
              <w:rPr>
                <w:sz w:val="24"/>
                <w:szCs w:val="24"/>
              </w:rPr>
            </w:pPr>
          </w:p>
          <w:p w14:paraId="334139BD" w14:textId="77777777" w:rsidR="00A5785B" w:rsidRDefault="00A5785B" w:rsidP="00055A60">
            <w:pPr>
              <w:pStyle w:val="Text"/>
              <w:rPr>
                <w:sz w:val="24"/>
                <w:szCs w:val="24"/>
              </w:rPr>
            </w:pPr>
          </w:p>
          <w:p w14:paraId="6850E000" w14:textId="77777777" w:rsidR="00A5785B" w:rsidRDefault="00A5785B" w:rsidP="00055A60">
            <w:pPr>
              <w:pStyle w:val="Text"/>
              <w:rPr>
                <w:sz w:val="24"/>
                <w:szCs w:val="24"/>
              </w:rPr>
            </w:pPr>
          </w:p>
          <w:p w14:paraId="01AE3FC3" w14:textId="77777777" w:rsidR="00A5785B" w:rsidRDefault="00A5785B" w:rsidP="00055A60">
            <w:pPr>
              <w:pStyle w:val="Text"/>
              <w:rPr>
                <w:sz w:val="24"/>
                <w:szCs w:val="24"/>
              </w:rPr>
            </w:pPr>
          </w:p>
          <w:p w14:paraId="14D0D490" w14:textId="77777777" w:rsidR="00A5785B" w:rsidRDefault="00A5785B" w:rsidP="00055A60">
            <w:pPr>
              <w:pStyle w:val="Text"/>
              <w:rPr>
                <w:sz w:val="24"/>
                <w:szCs w:val="24"/>
              </w:rPr>
            </w:pPr>
          </w:p>
          <w:p w14:paraId="2A775F0C" w14:textId="77777777" w:rsidR="00A5785B" w:rsidRDefault="00A5785B" w:rsidP="00055A60">
            <w:pPr>
              <w:pStyle w:val="Text"/>
              <w:rPr>
                <w:sz w:val="24"/>
                <w:szCs w:val="24"/>
              </w:rPr>
            </w:pPr>
          </w:p>
          <w:p w14:paraId="40862BD2" w14:textId="77777777" w:rsidR="00A5785B" w:rsidRDefault="00A5785B" w:rsidP="00055A60">
            <w:pPr>
              <w:pStyle w:val="Text"/>
              <w:rPr>
                <w:sz w:val="24"/>
                <w:szCs w:val="24"/>
              </w:rPr>
            </w:pPr>
          </w:p>
          <w:p w14:paraId="764BF6AB" w14:textId="77777777" w:rsidR="00A5785B" w:rsidRDefault="00A5785B" w:rsidP="00055A60">
            <w:pPr>
              <w:pStyle w:val="Text"/>
              <w:rPr>
                <w:sz w:val="24"/>
                <w:szCs w:val="24"/>
              </w:rPr>
            </w:pPr>
          </w:p>
          <w:p w14:paraId="5B430717" w14:textId="77777777" w:rsidR="00A5785B" w:rsidRDefault="00A5785B" w:rsidP="00055A60">
            <w:pPr>
              <w:pStyle w:val="Text"/>
              <w:rPr>
                <w:sz w:val="24"/>
                <w:szCs w:val="24"/>
              </w:rPr>
            </w:pPr>
          </w:p>
          <w:p w14:paraId="3573D8B2" w14:textId="77777777" w:rsidR="00A5785B" w:rsidRDefault="00A5785B" w:rsidP="00055A60">
            <w:pPr>
              <w:pStyle w:val="Text"/>
              <w:rPr>
                <w:sz w:val="24"/>
                <w:szCs w:val="24"/>
              </w:rPr>
            </w:pPr>
          </w:p>
          <w:p w14:paraId="384CE840" w14:textId="77777777" w:rsidR="00A5785B" w:rsidRDefault="00A5785B" w:rsidP="00055A60">
            <w:pPr>
              <w:pStyle w:val="Text"/>
              <w:rPr>
                <w:sz w:val="24"/>
                <w:szCs w:val="24"/>
              </w:rPr>
            </w:pPr>
          </w:p>
          <w:p w14:paraId="7976B2F1" w14:textId="77777777" w:rsidR="00A5785B" w:rsidRDefault="00A5785B" w:rsidP="00055A60">
            <w:pPr>
              <w:pStyle w:val="Text"/>
              <w:rPr>
                <w:sz w:val="24"/>
                <w:szCs w:val="24"/>
              </w:rPr>
            </w:pPr>
          </w:p>
          <w:p w14:paraId="59BBC3A1" w14:textId="77777777" w:rsidR="00A5785B" w:rsidRDefault="00A5785B" w:rsidP="00055A60">
            <w:pPr>
              <w:pStyle w:val="Text"/>
              <w:rPr>
                <w:sz w:val="24"/>
                <w:szCs w:val="24"/>
              </w:rPr>
            </w:pPr>
          </w:p>
          <w:p w14:paraId="134CEFE7" w14:textId="77777777" w:rsidR="00A5785B" w:rsidRDefault="00A5785B" w:rsidP="00055A60">
            <w:pPr>
              <w:pStyle w:val="Text"/>
              <w:rPr>
                <w:sz w:val="24"/>
                <w:szCs w:val="24"/>
              </w:rPr>
            </w:pPr>
          </w:p>
          <w:p w14:paraId="099C206D" w14:textId="77777777" w:rsidR="00A5785B" w:rsidRDefault="00A5785B" w:rsidP="00055A60">
            <w:pPr>
              <w:pStyle w:val="Text"/>
              <w:rPr>
                <w:sz w:val="24"/>
                <w:szCs w:val="24"/>
              </w:rPr>
            </w:pPr>
          </w:p>
          <w:p w14:paraId="4594AF38" w14:textId="77777777" w:rsidR="00A5785B" w:rsidRDefault="00A5785B" w:rsidP="00055A60">
            <w:pPr>
              <w:pStyle w:val="Text"/>
              <w:rPr>
                <w:sz w:val="24"/>
                <w:szCs w:val="24"/>
              </w:rPr>
            </w:pPr>
          </w:p>
          <w:p w14:paraId="15752408" w14:textId="53210A17" w:rsidR="00A5785B" w:rsidRPr="00A50AC5" w:rsidRDefault="00A50AC5" w:rsidP="00A50AC5">
            <w:pPr>
              <w:pStyle w:val="Text"/>
              <w:rPr>
                <w:b/>
                <w:bCs/>
                <w:color w:val="476166" w:themeColor="accent1"/>
                <w:sz w:val="24"/>
                <w:szCs w:val="24"/>
              </w:rPr>
            </w:pPr>
            <w:r w:rsidRPr="00A50AC5">
              <w:rPr>
                <w:b/>
                <w:bCs/>
                <w:color w:val="476166" w:themeColor="accent1"/>
                <w:sz w:val="24"/>
                <w:szCs w:val="24"/>
              </w:rPr>
              <w:lastRenderedPageBreak/>
              <w:t>HOURS SLEPT</w:t>
            </w:r>
            <w:r w:rsidR="00A5785B" w:rsidRPr="00A50AC5">
              <w:rPr>
                <w:b/>
                <w:bCs/>
                <w:color w:val="476166" w:themeColor="accent1"/>
                <w:sz w:val="24"/>
                <w:szCs w:val="24"/>
              </w:rPr>
              <w:t>:</w:t>
            </w:r>
          </w:p>
          <w:p w14:paraId="01E0D5C0" w14:textId="671E89C9" w:rsidR="00A5785B" w:rsidRDefault="002226D9" w:rsidP="007A3D84">
            <w:pPr>
              <w:pStyle w:val="Text"/>
              <w:rPr>
                <w:sz w:val="24"/>
                <w:szCs w:val="24"/>
              </w:rPr>
            </w:pPr>
            <w:r>
              <w:rPr>
                <w:sz w:val="24"/>
                <w:szCs w:val="24"/>
              </w:rPr>
              <w:t>From the graph below, we can see that most people reported sleeping between 5-6 hours a day. Additionally, we can see that there is an equal amount of people who reported sleeping 6-7 hours a day and people who reported sleeping more than 8 hours a day. There is also an equal amount of people who reported sleeping less than 5 hours a day and people who reported sleeping between 6-7 hours a day.</w:t>
            </w:r>
          </w:p>
          <w:p w14:paraId="306DEDDD" w14:textId="65FD7D91" w:rsidR="00A5785B" w:rsidRDefault="002226D9" w:rsidP="00055A60">
            <w:pPr>
              <w:pStyle w:val="Text"/>
              <w:rPr>
                <w:sz w:val="24"/>
                <w:szCs w:val="24"/>
              </w:rPr>
            </w:pPr>
            <w:r>
              <w:rPr>
                <w:noProof/>
                <w:sz w:val="24"/>
                <w:szCs w:val="24"/>
              </w:rPr>
              <w:drawing>
                <wp:anchor distT="0" distB="0" distL="114300" distR="114300" simplePos="0" relativeHeight="251700224" behindDoc="0" locked="0" layoutInCell="1" allowOverlap="1" wp14:anchorId="60807A13" wp14:editId="7476D573">
                  <wp:simplePos x="0" y="0"/>
                  <wp:positionH relativeFrom="column">
                    <wp:posOffset>0</wp:posOffset>
                  </wp:positionH>
                  <wp:positionV relativeFrom="paragraph">
                    <wp:posOffset>248920</wp:posOffset>
                  </wp:positionV>
                  <wp:extent cx="5821680" cy="6111240"/>
                  <wp:effectExtent l="0" t="0" r="7620" b="3810"/>
                  <wp:wrapSquare wrapText="bothSides"/>
                  <wp:docPr id="17705768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76860"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821680" cy="6111240"/>
                          </a:xfrm>
                          <a:prstGeom prst="rect">
                            <a:avLst/>
                          </a:prstGeom>
                        </pic:spPr>
                      </pic:pic>
                    </a:graphicData>
                  </a:graphic>
                  <wp14:sizeRelH relativeFrom="margin">
                    <wp14:pctWidth>0</wp14:pctWidth>
                  </wp14:sizeRelH>
                  <wp14:sizeRelV relativeFrom="margin">
                    <wp14:pctHeight>0</wp14:pctHeight>
                  </wp14:sizeRelV>
                </wp:anchor>
              </w:drawing>
            </w:r>
          </w:p>
          <w:p w14:paraId="4BD78D16" w14:textId="7627C9C1" w:rsidR="009C51C0" w:rsidRDefault="009C51C0" w:rsidP="00055A60">
            <w:pPr>
              <w:pStyle w:val="Text"/>
              <w:rPr>
                <w:sz w:val="24"/>
                <w:szCs w:val="24"/>
              </w:rPr>
            </w:pPr>
          </w:p>
          <w:p w14:paraId="37354AAF" w14:textId="51A5D5FD" w:rsidR="009C51C0" w:rsidRDefault="009C51C0" w:rsidP="00055A60">
            <w:pPr>
              <w:pStyle w:val="Text"/>
              <w:rPr>
                <w:sz w:val="24"/>
                <w:szCs w:val="24"/>
              </w:rPr>
            </w:pPr>
          </w:p>
          <w:p w14:paraId="27BA01CD" w14:textId="2092DE0D" w:rsidR="009C51C0" w:rsidRDefault="009C51C0" w:rsidP="00055A60">
            <w:pPr>
              <w:pStyle w:val="Text"/>
              <w:rPr>
                <w:sz w:val="24"/>
                <w:szCs w:val="24"/>
              </w:rPr>
            </w:pPr>
          </w:p>
          <w:p w14:paraId="2EE8C0B8" w14:textId="7F66E805" w:rsidR="009C51C0" w:rsidRDefault="009C51C0" w:rsidP="00055A60">
            <w:pPr>
              <w:pStyle w:val="Text"/>
              <w:rPr>
                <w:sz w:val="24"/>
                <w:szCs w:val="24"/>
              </w:rPr>
            </w:pPr>
          </w:p>
          <w:p w14:paraId="5F5AD56A" w14:textId="7E0448A6" w:rsidR="009C51C0" w:rsidRDefault="009C51C0" w:rsidP="00055A60">
            <w:pPr>
              <w:pStyle w:val="Text"/>
              <w:rPr>
                <w:sz w:val="24"/>
                <w:szCs w:val="24"/>
              </w:rPr>
            </w:pPr>
          </w:p>
          <w:p w14:paraId="30A56A18" w14:textId="5C249481" w:rsidR="009C51C0" w:rsidRPr="000C143E" w:rsidRDefault="009C51C0" w:rsidP="00055A60">
            <w:pPr>
              <w:pStyle w:val="Text"/>
              <w:rPr>
                <w:sz w:val="24"/>
                <w:szCs w:val="24"/>
              </w:rPr>
            </w:pPr>
          </w:p>
        </w:tc>
      </w:tr>
      <w:tr w:rsidR="00A5785B" w14:paraId="4E141C82" w14:textId="77777777" w:rsidTr="00E05DC5">
        <w:trPr>
          <w:gridBefore w:val="3"/>
          <w:gridAfter w:val="5"/>
          <w:wBefore w:w="1355" w:type="dxa"/>
          <w:wAfter w:w="1421" w:type="dxa"/>
          <w:trHeight w:val="863"/>
        </w:trPr>
        <w:tc>
          <w:tcPr>
            <w:tcW w:w="8718" w:type="dxa"/>
            <w:gridSpan w:val="14"/>
          </w:tcPr>
          <w:p w14:paraId="5C298A51" w14:textId="28671B31" w:rsidR="00A5785B" w:rsidRDefault="002226D9" w:rsidP="002226D9">
            <w:pPr>
              <w:pStyle w:val="Heading5"/>
            </w:pPr>
            <w:r>
              <w:rPr>
                <w:noProof/>
              </w:rPr>
              <w:lastRenderedPageBreak/>
              <w:drawing>
                <wp:anchor distT="0" distB="0" distL="114300" distR="114300" simplePos="0" relativeHeight="251688960" behindDoc="0" locked="0" layoutInCell="1" allowOverlap="1" wp14:anchorId="7609AA29" wp14:editId="78B898F7">
                  <wp:simplePos x="0" y="0"/>
                  <wp:positionH relativeFrom="column">
                    <wp:posOffset>0</wp:posOffset>
                  </wp:positionH>
                  <wp:positionV relativeFrom="paragraph">
                    <wp:posOffset>403225</wp:posOffset>
                  </wp:positionV>
                  <wp:extent cx="5410200" cy="3903980"/>
                  <wp:effectExtent l="0" t="0" r="0" b="1270"/>
                  <wp:wrapSquare wrapText="bothSides"/>
                  <wp:docPr id="12321920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92010"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410200" cy="3903980"/>
                          </a:xfrm>
                          <a:prstGeom prst="rect">
                            <a:avLst/>
                          </a:prstGeom>
                        </pic:spPr>
                      </pic:pic>
                    </a:graphicData>
                  </a:graphic>
                  <wp14:sizeRelV relativeFrom="margin">
                    <wp14:pctHeight>0</wp14:pctHeight>
                  </wp14:sizeRelV>
                </wp:anchor>
              </w:drawing>
            </w:r>
            <w:r w:rsidR="00A5785B">
              <w:t xml:space="preserve">GRAPHS                              </w:t>
            </w:r>
          </w:p>
          <w:p w14:paraId="40AC30B9" w14:textId="436C2F80" w:rsidR="00A5785B" w:rsidRDefault="00A5785B" w:rsidP="00055A60"/>
          <w:p w14:paraId="28D6073E" w14:textId="28E4344E" w:rsidR="00A5785B" w:rsidRDefault="00A5785B" w:rsidP="00055A60"/>
          <w:p w14:paraId="353E6C26" w14:textId="18057E8D" w:rsidR="00A5785B" w:rsidRDefault="002226D9" w:rsidP="00FF6CA4">
            <w:r>
              <w:t xml:space="preserve">After gathering all the data and putting it into a bar chart, we are left with the graph above. From the graph, it is seen that people who sleep between 5-6 hours a day have the highest GPA among the responses, with an average GPA of 3.4125, only slightly higher than those who sleep less than 5 hours a day, who have an average GPA of 3.40. </w:t>
            </w:r>
            <w:r w:rsidR="00F52B84">
              <w:t>Interestingly, people who sleep between 7-8 hours a day have the lowest average GPA of the responses, with an average of 2.60, much less than those who sleep between 6-7 hours a day (3.2383) and those who sleep more than 8 hours a day (3.2950).</w:t>
            </w:r>
          </w:p>
          <w:p w14:paraId="4C4DDD8E" w14:textId="6A99EFCD" w:rsidR="00E05DC5" w:rsidRDefault="00E05DC5" w:rsidP="00FF6CA4"/>
          <w:p w14:paraId="50D41C56" w14:textId="77777777" w:rsidR="00E05DC5" w:rsidRDefault="00E05DC5" w:rsidP="00FF6CA4"/>
          <w:p w14:paraId="3A17CC02" w14:textId="77777777" w:rsidR="00E05DC5" w:rsidRDefault="00E05DC5" w:rsidP="00FF6CA4"/>
          <w:p w14:paraId="41B3AA8F" w14:textId="77777777" w:rsidR="00E05DC5" w:rsidRDefault="00E05DC5" w:rsidP="00FF6CA4"/>
          <w:p w14:paraId="1E1D17A9" w14:textId="77777777" w:rsidR="00E05DC5" w:rsidRDefault="00E05DC5" w:rsidP="00FF6CA4"/>
          <w:p w14:paraId="66A2E370" w14:textId="77777777" w:rsidR="00E05DC5" w:rsidRDefault="00E05DC5" w:rsidP="00FF6CA4"/>
          <w:p w14:paraId="125D3FD6" w14:textId="77777777" w:rsidR="00E05DC5" w:rsidRDefault="00E05DC5" w:rsidP="00FF6CA4"/>
          <w:p w14:paraId="626A485C" w14:textId="77777777" w:rsidR="00E05DC5" w:rsidRDefault="00E05DC5" w:rsidP="00FF6CA4"/>
          <w:p w14:paraId="5FE93479" w14:textId="77777777" w:rsidR="00E05DC5" w:rsidRDefault="00E05DC5" w:rsidP="00FF6CA4"/>
          <w:p w14:paraId="5409E855" w14:textId="77777777" w:rsidR="00E05DC5" w:rsidRDefault="00E05DC5" w:rsidP="00FF6CA4"/>
          <w:p w14:paraId="255F3827" w14:textId="77777777" w:rsidR="00E05DC5" w:rsidRDefault="00E05DC5" w:rsidP="00FF6CA4"/>
          <w:p w14:paraId="1A35C008" w14:textId="77777777" w:rsidR="00E05DC5" w:rsidRDefault="00E05DC5" w:rsidP="00FF6CA4"/>
          <w:p w14:paraId="36C7BB82" w14:textId="77777777" w:rsidR="00A5785B" w:rsidRDefault="00A5785B" w:rsidP="00F74A90"/>
          <w:p w14:paraId="2FCBD122" w14:textId="77777777" w:rsidR="00F52B84" w:rsidRDefault="00F52B84" w:rsidP="00F52B84"/>
          <w:p w14:paraId="06B7308F" w14:textId="60011260" w:rsidR="00F52B84" w:rsidRDefault="00F52B84" w:rsidP="00F52B84">
            <w:r>
              <w:rPr>
                <w:noProof/>
              </w:rPr>
              <w:lastRenderedPageBreak/>
              <w:drawing>
                <wp:anchor distT="0" distB="0" distL="114300" distR="114300" simplePos="0" relativeHeight="251689984" behindDoc="0" locked="0" layoutInCell="1" allowOverlap="1" wp14:anchorId="43F1A0AF" wp14:editId="2998D75D">
                  <wp:simplePos x="0" y="0"/>
                  <wp:positionH relativeFrom="column">
                    <wp:posOffset>134620</wp:posOffset>
                  </wp:positionH>
                  <wp:positionV relativeFrom="paragraph">
                    <wp:posOffset>233045</wp:posOffset>
                  </wp:positionV>
                  <wp:extent cx="5219700" cy="2834640"/>
                  <wp:effectExtent l="0" t="0" r="0" b="3810"/>
                  <wp:wrapSquare wrapText="bothSides"/>
                  <wp:docPr id="6389096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09685" name="Picture 7"/>
                          <pic:cNvPicPr/>
                        </pic:nvPicPr>
                        <pic:blipFill rotWithShape="1">
                          <a:blip r:embed="rId19">
                            <a:extLst>
                              <a:ext uri="{28A0092B-C50C-407E-A947-70E740481C1C}">
                                <a14:useLocalDpi xmlns:a14="http://schemas.microsoft.com/office/drawing/2010/main" val="0"/>
                              </a:ext>
                            </a:extLst>
                          </a:blip>
                          <a:srcRect r="2699"/>
                          <a:stretch/>
                        </pic:blipFill>
                        <pic:spPr bwMode="auto">
                          <a:xfrm>
                            <a:off x="0" y="0"/>
                            <a:ext cx="5219700" cy="2834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7176FC" w14:textId="33DE39DB" w:rsidR="00F52B84" w:rsidRDefault="00F52B84" w:rsidP="00F52B84"/>
          <w:p w14:paraId="1B67A679" w14:textId="1235F587" w:rsidR="00F52B84" w:rsidRDefault="00F52B84" w:rsidP="00F52B84"/>
          <w:p w14:paraId="701725E0" w14:textId="50AD9F77" w:rsidR="00F52B84" w:rsidRDefault="00F52B84" w:rsidP="00F52B84"/>
          <w:p w14:paraId="18FC6EE9" w14:textId="679CDD62" w:rsidR="00F52B84" w:rsidRDefault="00F52B84" w:rsidP="00F52B84"/>
          <w:p w14:paraId="5E90CD36" w14:textId="601DCD1C" w:rsidR="00FF6CA4" w:rsidRDefault="00F52B84" w:rsidP="00F52B84">
            <w:r>
              <w:t>However, if we look at this graph, it can be deduced that most people reported sleeping around 5-6 hours a day, potentially meaning that my results could have been skewed due to an uneven number of responses.</w:t>
            </w:r>
          </w:p>
          <w:p w14:paraId="1C6C0100" w14:textId="77777777" w:rsidR="002950F1" w:rsidRDefault="002950F1" w:rsidP="00FF6CA4"/>
          <w:p w14:paraId="1F9855D2" w14:textId="77777777" w:rsidR="002950F1" w:rsidRDefault="002950F1" w:rsidP="00FF6CA4"/>
          <w:p w14:paraId="2B793D53" w14:textId="77777777" w:rsidR="002950F1" w:rsidRDefault="002950F1" w:rsidP="00FF6CA4"/>
          <w:p w14:paraId="59502484" w14:textId="77777777" w:rsidR="002950F1" w:rsidRDefault="002950F1" w:rsidP="00FF6CA4"/>
          <w:p w14:paraId="76B66408" w14:textId="77777777" w:rsidR="002950F1" w:rsidRDefault="002950F1" w:rsidP="00FF6CA4"/>
          <w:p w14:paraId="044709C0" w14:textId="77777777" w:rsidR="002950F1" w:rsidRDefault="002950F1" w:rsidP="00FF6CA4"/>
          <w:p w14:paraId="24CCB126" w14:textId="77777777" w:rsidR="002950F1" w:rsidRDefault="002950F1" w:rsidP="00FF6CA4"/>
          <w:p w14:paraId="43BCE58E" w14:textId="77777777" w:rsidR="002950F1" w:rsidRDefault="002950F1" w:rsidP="00FF6CA4"/>
          <w:p w14:paraId="047CABC9" w14:textId="77777777" w:rsidR="002950F1" w:rsidRDefault="002950F1" w:rsidP="00FF6CA4"/>
          <w:p w14:paraId="7A09C629" w14:textId="77777777" w:rsidR="002950F1" w:rsidRDefault="002950F1" w:rsidP="00FF6CA4"/>
          <w:p w14:paraId="0835BC3F" w14:textId="77777777" w:rsidR="002950F1" w:rsidRDefault="002950F1" w:rsidP="00FF6CA4"/>
          <w:p w14:paraId="2090EDE5" w14:textId="77777777" w:rsidR="002950F1" w:rsidRDefault="002950F1" w:rsidP="00FF6CA4"/>
          <w:p w14:paraId="5C283D2D" w14:textId="77777777" w:rsidR="002950F1" w:rsidRDefault="002950F1" w:rsidP="00FF6CA4"/>
          <w:p w14:paraId="6FA2063E" w14:textId="77777777" w:rsidR="002950F1" w:rsidRDefault="002950F1" w:rsidP="00FF6CA4"/>
          <w:p w14:paraId="2F28C656" w14:textId="77777777" w:rsidR="002950F1" w:rsidRDefault="002950F1" w:rsidP="00FF6CA4"/>
          <w:p w14:paraId="1C50A85A" w14:textId="77777777" w:rsidR="002950F1" w:rsidRDefault="002950F1" w:rsidP="00FF6CA4"/>
          <w:p w14:paraId="388B4373" w14:textId="77777777" w:rsidR="009C51C0" w:rsidRDefault="009C51C0" w:rsidP="00FF6CA4"/>
          <w:p w14:paraId="10BC2A36" w14:textId="77777777" w:rsidR="009C51C0" w:rsidRDefault="009C51C0" w:rsidP="00FF6CA4"/>
          <w:p w14:paraId="7793A7C6" w14:textId="77777777" w:rsidR="00A5785B" w:rsidRDefault="00A5785B" w:rsidP="00055A60"/>
        </w:tc>
      </w:tr>
      <w:tr w:rsidR="00FF6CA4" w14:paraId="6D0092B1" w14:textId="77777777" w:rsidTr="00E05DC5">
        <w:trPr>
          <w:trHeight w:val="2430"/>
        </w:trPr>
        <w:tc>
          <w:tcPr>
            <w:tcW w:w="2518" w:type="dxa"/>
            <w:gridSpan w:val="7"/>
          </w:tcPr>
          <w:p w14:paraId="009E8B96" w14:textId="10848D1A" w:rsidR="00FF6CA4" w:rsidRDefault="00FF6CA4" w:rsidP="006C09EC"/>
        </w:tc>
        <w:tc>
          <w:tcPr>
            <w:tcW w:w="2243" w:type="dxa"/>
            <w:gridSpan w:val="3"/>
          </w:tcPr>
          <w:p w14:paraId="5D5DB31C" w14:textId="77777777" w:rsidR="00FF6CA4" w:rsidRDefault="00FF6CA4" w:rsidP="006C09EC"/>
        </w:tc>
        <w:tc>
          <w:tcPr>
            <w:tcW w:w="2243" w:type="dxa"/>
            <w:gridSpan w:val="3"/>
          </w:tcPr>
          <w:p w14:paraId="6EAD2D29" w14:textId="77777777" w:rsidR="00FF6CA4" w:rsidRDefault="00FF6CA4" w:rsidP="006C09EC"/>
        </w:tc>
        <w:tc>
          <w:tcPr>
            <w:tcW w:w="2243" w:type="dxa"/>
            <w:gridSpan w:val="3"/>
          </w:tcPr>
          <w:p w14:paraId="04AA6A18" w14:textId="26C9533F" w:rsidR="00FF6CA4" w:rsidRDefault="00FF6CA4" w:rsidP="006C09EC"/>
        </w:tc>
        <w:tc>
          <w:tcPr>
            <w:tcW w:w="2247" w:type="dxa"/>
            <w:gridSpan w:val="6"/>
          </w:tcPr>
          <w:p w14:paraId="18B4D949" w14:textId="59F8545D" w:rsidR="00FF6CA4" w:rsidRDefault="00FF6CA4" w:rsidP="006C09EC">
            <w:r w:rsidRPr="004909D9">
              <w:rPr>
                <w:noProof/>
                <w:lang w:eastAsia="en-AU"/>
              </w:rPr>
              <w:drawing>
                <wp:anchor distT="0" distB="0" distL="114300" distR="114300" simplePos="0" relativeHeight="251702272" behindDoc="1" locked="0" layoutInCell="1" allowOverlap="1" wp14:anchorId="65EB2E60" wp14:editId="632192A0">
                  <wp:simplePos x="0" y="0"/>
                  <wp:positionH relativeFrom="margin">
                    <wp:posOffset>-5682615</wp:posOffset>
                  </wp:positionH>
                  <wp:positionV relativeFrom="margin">
                    <wp:posOffset>34925</wp:posOffset>
                  </wp:positionV>
                  <wp:extent cx="6861176" cy="1944000"/>
                  <wp:effectExtent l="0" t="0" r="0" b="0"/>
                  <wp:wrapNone/>
                  <wp:docPr id="1227825085" name="Picture 122782508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61176" cy="1944000"/>
                          </a:xfrm>
                          <a:prstGeom prst="rect">
                            <a:avLst/>
                          </a:prstGeom>
                        </pic:spPr>
                      </pic:pic>
                    </a:graphicData>
                  </a:graphic>
                  <wp14:sizeRelH relativeFrom="page">
                    <wp14:pctWidth>0</wp14:pctWidth>
                  </wp14:sizeRelH>
                  <wp14:sizeRelV relativeFrom="page">
                    <wp14:pctHeight>0</wp14:pctHeight>
                  </wp14:sizeRelV>
                </wp:anchor>
              </w:drawing>
            </w:r>
          </w:p>
        </w:tc>
      </w:tr>
      <w:tr w:rsidR="00FF6CA4" w14:paraId="258CA957" w14:textId="77777777" w:rsidTr="00E05DC5">
        <w:trPr>
          <w:trHeight w:val="924"/>
        </w:trPr>
        <w:tc>
          <w:tcPr>
            <w:tcW w:w="2518" w:type="dxa"/>
            <w:gridSpan w:val="7"/>
          </w:tcPr>
          <w:p w14:paraId="4A0893F3" w14:textId="77777777" w:rsidR="00FF6CA4" w:rsidRDefault="00FF6CA4" w:rsidP="006C09EC"/>
        </w:tc>
        <w:tc>
          <w:tcPr>
            <w:tcW w:w="6729" w:type="dxa"/>
            <w:gridSpan w:val="9"/>
            <w:shd w:val="clear" w:color="auto" w:fill="FFFFFF" w:themeFill="background1"/>
            <w:vAlign w:val="center"/>
          </w:tcPr>
          <w:p w14:paraId="4620B0A9" w14:textId="1A9946CC" w:rsidR="00FF6CA4" w:rsidRDefault="00FF6CA4" w:rsidP="006C09EC">
            <w:pPr>
              <w:pStyle w:val="Heading4"/>
            </w:pPr>
            <w:r>
              <w:t>CONCLUSION</w:t>
            </w:r>
          </w:p>
        </w:tc>
        <w:tc>
          <w:tcPr>
            <w:tcW w:w="2247" w:type="dxa"/>
            <w:gridSpan w:val="6"/>
          </w:tcPr>
          <w:p w14:paraId="6F2625FF" w14:textId="77777777" w:rsidR="00FF6CA4" w:rsidRDefault="00FF6CA4" w:rsidP="006C09EC"/>
        </w:tc>
      </w:tr>
      <w:tr w:rsidR="00FF6CA4" w14:paraId="0BA66251" w14:textId="77777777" w:rsidTr="00E05DC5">
        <w:trPr>
          <w:trHeight w:val="328"/>
        </w:trPr>
        <w:tc>
          <w:tcPr>
            <w:tcW w:w="2518" w:type="dxa"/>
            <w:gridSpan w:val="7"/>
          </w:tcPr>
          <w:p w14:paraId="20493245" w14:textId="77777777" w:rsidR="00FF6CA4" w:rsidRDefault="00FF6CA4" w:rsidP="006C09EC"/>
        </w:tc>
        <w:tc>
          <w:tcPr>
            <w:tcW w:w="2243" w:type="dxa"/>
            <w:gridSpan w:val="3"/>
          </w:tcPr>
          <w:p w14:paraId="331A355E" w14:textId="77777777" w:rsidR="00FF6CA4" w:rsidRDefault="00FF6CA4" w:rsidP="006C09EC"/>
        </w:tc>
        <w:tc>
          <w:tcPr>
            <w:tcW w:w="2243" w:type="dxa"/>
            <w:gridSpan w:val="3"/>
          </w:tcPr>
          <w:p w14:paraId="0F7E28C0" w14:textId="77777777" w:rsidR="00FF6CA4" w:rsidRDefault="00FF6CA4" w:rsidP="006C09EC"/>
        </w:tc>
        <w:tc>
          <w:tcPr>
            <w:tcW w:w="2243" w:type="dxa"/>
            <w:gridSpan w:val="3"/>
          </w:tcPr>
          <w:p w14:paraId="75EDF9CE" w14:textId="51ACFDC3" w:rsidR="00FF6CA4" w:rsidRDefault="00FF6CA4" w:rsidP="006C09EC"/>
        </w:tc>
        <w:tc>
          <w:tcPr>
            <w:tcW w:w="2247" w:type="dxa"/>
            <w:gridSpan w:val="6"/>
          </w:tcPr>
          <w:p w14:paraId="45954C8C" w14:textId="77777777" w:rsidR="00FF6CA4" w:rsidRDefault="00FF6CA4" w:rsidP="006C09EC"/>
        </w:tc>
      </w:tr>
      <w:tr w:rsidR="00FF6CA4" w14:paraId="6C145C11" w14:textId="77777777" w:rsidTr="00E05DC5">
        <w:trPr>
          <w:trHeight w:val="2403"/>
        </w:trPr>
        <w:tc>
          <w:tcPr>
            <w:tcW w:w="1396" w:type="dxa"/>
            <w:gridSpan w:val="4"/>
          </w:tcPr>
          <w:p w14:paraId="09166D89" w14:textId="77777777" w:rsidR="00FF6CA4" w:rsidRDefault="00FF6CA4" w:rsidP="006C09EC"/>
        </w:tc>
        <w:tc>
          <w:tcPr>
            <w:tcW w:w="8973" w:type="dxa"/>
            <w:gridSpan w:val="16"/>
          </w:tcPr>
          <w:p w14:paraId="66C6202A" w14:textId="3F2B7003" w:rsidR="00FF6CA4" w:rsidRDefault="00FF6CA4" w:rsidP="006C09EC"/>
          <w:p w14:paraId="42575BA9" w14:textId="5AF9ABAD" w:rsidR="00FF6CA4" w:rsidRPr="0039361C" w:rsidRDefault="00FF6CA4" w:rsidP="00FF6CA4">
            <w:pPr>
              <w:pStyle w:val="Text"/>
              <w:rPr>
                <w:sz w:val="24"/>
                <w:szCs w:val="24"/>
              </w:rPr>
            </w:pPr>
            <w:r>
              <w:rPr>
                <w:sz w:val="24"/>
                <w:szCs w:val="24"/>
              </w:rPr>
              <w:t xml:space="preserve">In conclusion, from the data I have collected, it cannot be </w:t>
            </w:r>
            <w:r w:rsidR="00F52B84">
              <w:rPr>
                <w:sz w:val="24"/>
                <w:szCs w:val="24"/>
              </w:rPr>
              <w:t xml:space="preserve">definitively concluded that the amount of sleep a person gets correlates with the grades they receive. </w:t>
            </w:r>
            <w:r w:rsidR="0039361C">
              <w:rPr>
                <w:sz w:val="24"/>
                <w:szCs w:val="24"/>
              </w:rPr>
              <w:t xml:space="preserve">Therefore, </w:t>
            </w:r>
            <w:r w:rsidR="0039361C">
              <w:rPr>
                <w:i/>
                <w:iCs/>
                <w:sz w:val="24"/>
                <w:szCs w:val="24"/>
              </w:rPr>
              <w:t xml:space="preserve">grades are not necessarily impacted by the amount of sleep you get. </w:t>
            </w:r>
            <w:r w:rsidR="0039361C">
              <w:rPr>
                <w:sz w:val="24"/>
                <w:szCs w:val="24"/>
              </w:rPr>
              <w:t>Interestingly, most re</w:t>
            </w:r>
            <w:r w:rsidR="00114309">
              <w:rPr>
                <w:sz w:val="24"/>
                <w:szCs w:val="24"/>
              </w:rPr>
              <w:t>sponses reported sleeping fewer hours a day. If I had taken a larger sample size, I could have potentially seen different results and different responses.</w:t>
            </w:r>
          </w:p>
          <w:p w14:paraId="59CCCEFC" w14:textId="67B26847" w:rsidR="00FF6CA4" w:rsidRPr="000C143E" w:rsidRDefault="00FF6CA4" w:rsidP="006C09EC">
            <w:pPr>
              <w:pStyle w:val="Text"/>
              <w:rPr>
                <w:sz w:val="24"/>
                <w:szCs w:val="24"/>
              </w:rPr>
            </w:pPr>
          </w:p>
        </w:tc>
        <w:tc>
          <w:tcPr>
            <w:tcW w:w="1125" w:type="dxa"/>
            <w:gridSpan w:val="2"/>
          </w:tcPr>
          <w:p w14:paraId="212D90AF" w14:textId="77777777" w:rsidR="00FF6CA4" w:rsidRDefault="00FF6CA4" w:rsidP="006C09EC"/>
        </w:tc>
      </w:tr>
      <w:tr w:rsidR="0031574F" w14:paraId="7549D8A2" w14:textId="77777777" w:rsidTr="00E05DC5">
        <w:trPr>
          <w:trHeight w:val="843"/>
        </w:trPr>
        <w:tc>
          <w:tcPr>
            <w:tcW w:w="1396" w:type="dxa"/>
            <w:gridSpan w:val="4"/>
          </w:tcPr>
          <w:p w14:paraId="641CF7DA" w14:textId="77777777" w:rsidR="00FF6CA4" w:rsidRDefault="00FF6CA4" w:rsidP="006C09EC"/>
        </w:tc>
        <w:tc>
          <w:tcPr>
            <w:tcW w:w="8889" w:type="dxa"/>
            <w:gridSpan w:val="14"/>
          </w:tcPr>
          <w:p w14:paraId="056548CE" w14:textId="53DC2EBA" w:rsidR="0031574F" w:rsidRPr="0048120C" w:rsidRDefault="00FF6CA4" w:rsidP="0031574F">
            <w:pPr>
              <w:pStyle w:val="Heading5"/>
            </w:pPr>
            <w:r>
              <w:t xml:space="preserve">POTENTIAL ISSUES                              </w:t>
            </w:r>
          </w:p>
        </w:tc>
        <w:tc>
          <w:tcPr>
            <w:tcW w:w="56" w:type="dxa"/>
          </w:tcPr>
          <w:p w14:paraId="19A6AC14" w14:textId="77777777" w:rsidR="00FF6CA4" w:rsidRPr="00215590" w:rsidRDefault="00FF6CA4" w:rsidP="006C09EC"/>
        </w:tc>
        <w:tc>
          <w:tcPr>
            <w:tcW w:w="28" w:type="dxa"/>
          </w:tcPr>
          <w:p w14:paraId="2A24394F" w14:textId="77777777" w:rsidR="00FF6CA4" w:rsidRDefault="00FF6CA4" w:rsidP="006C09EC"/>
        </w:tc>
        <w:tc>
          <w:tcPr>
            <w:tcW w:w="1125" w:type="dxa"/>
            <w:gridSpan w:val="2"/>
          </w:tcPr>
          <w:p w14:paraId="4AB74E76" w14:textId="77777777" w:rsidR="00FF6CA4" w:rsidRDefault="00FF6CA4" w:rsidP="006C09EC"/>
        </w:tc>
      </w:tr>
      <w:tr w:rsidR="00FF6CA4" w14:paraId="28768579" w14:textId="77777777" w:rsidTr="00E05DC5">
        <w:trPr>
          <w:trHeight w:val="4615"/>
        </w:trPr>
        <w:tc>
          <w:tcPr>
            <w:tcW w:w="1396" w:type="dxa"/>
            <w:gridSpan w:val="4"/>
          </w:tcPr>
          <w:p w14:paraId="2D08C1E7" w14:textId="77777777" w:rsidR="00FF6CA4" w:rsidRDefault="00FF6CA4" w:rsidP="006C09EC"/>
        </w:tc>
        <w:tc>
          <w:tcPr>
            <w:tcW w:w="8889" w:type="dxa"/>
            <w:gridSpan w:val="14"/>
          </w:tcPr>
          <w:p w14:paraId="2143335B" w14:textId="5B63E19E" w:rsidR="00FF6CA4" w:rsidRPr="000C143E" w:rsidRDefault="00FF6CA4" w:rsidP="00FF6CA4">
            <w:pPr>
              <w:pStyle w:val="Text"/>
              <w:rPr>
                <w:sz w:val="24"/>
                <w:szCs w:val="24"/>
              </w:rPr>
            </w:pPr>
            <w:r>
              <w:rPr>
                <w:sz w:val="24"/>
                <w:szCs w:val="24"/>
              </w:rPr>
              <w:t xml:space="preserve">Some potential issues with my data could be that my sample size was too small. As mentioned before, most people who took the survey answered that they </w:t>
            </w:r>
            <w:r w:rsidR="00114309">
              <w:rPr>
                <w:sz w:val="24"/>
                <w:szCs w:val="24"/>
              </w:rPr>
              <w:t>sleep low amounts per day (at most 6 hours)</w:t>
            </w:r>
            <w:r>
              <w:rPr>
                <w:sz w:val="24"/>
                <w:szCs w:val="24"/>
              </w:rPr>
              <w:t xml:space="preserve">. Perhaps if I took a larger sample such as 100 people, </w:t>
            </w:r>
            <w:r w:rsidR="00114309">
              <w:rPr>
                <w:sz w:val="24"/>
                <w:szCs w:val="24"/>
              </w:rPr>
              <w:t>I could have seen a true correlation</w:t>
            </w:r>
            <w:r>
              <w:rPr>
                <w:sz w:val="24"/>
                <w:szCs w:val="24"/>
              </w:rPr>
              <w:t xml:space="preserve">, and the data collected would’ve yielded </w:t>
            </w:r>
            <w:r w:rsidR="00114309">
              <w:rPr>
                <w:sz w:val="24"/>
                <w:szCs w:val="24"/>
              </w:rPr>
              <w:t>stronger and more apparent results</w:t>
            </w:r>
            <w:r>
              <w:rPr>
                <w:sz w:val="24"/>
                <w:szCs w:val="24"/>
              </w:rPr>
              <w:t xml:space="preserve">. Another issue is that because of time and cost, I used convenience sampling. If I spread my survey to a wider range of </w:t>
            </w:r>
            <w:r w:rsidR="00BB1299">
              <w:rPr>
                <w:sz w:val="24"/>
                <w:szCs w:val="24"/>
              </w:rPr>
              <w:t>university students around the world,</w:t>
            </w:r>
            <w:r>
              <w:rPr>
                <w:sz w:val="24"/>
                <w:szCs w:val="24"/>
              </w:rPr>
              <w:t xml:space="preserve"> I may have gotten less bias and more accurate answer relative to </w:t>
            </w:r>
            <w:r w:rsidR="00BB1299">
              <w:rPr>
                <w:sz w:val="24"/>
                <w:szCs w:val="24"/>
              </w:rPr>
              <w:t>the diverse global student population</w:t>
            </w:r>
            <w:r>
              <w:rPr>
                <w:sz w:val="24"/>
                <w:szCs w:val="24"/>
              </w:rPr>
              <w:t>.</w:t>
            </w:r>
            <w:r w:rsidR="009C51C0">
              <w:rPr>
                <w:sz w:val="24"/>
                <w:szCs w:val="24"/>
              </w:rPr>
              <w:t xml:space="preserve"> In terms of confounding variables</w:t>
            </w:r>
            <w:r w:rsidR="00E05DC5">
              <w:rPr>
                <w:sz w:val="24"/>
                <w:szCs w:val="24"/>
              </w:rPr>
              <w:t>, I can’t seem to find any. Age</w:t>
            </w:r>
            <w:r w:rsidR="00BB1299">
              <w:rPr>
                <w:sz w:val="24"/>
                <w:szCs w:val="24"/>
              </w:rPr>
              <w:t>/academic year</w:t>
            </w:r>
            <w:r w:rsidR="00E05DC5">
              <w:rPr>
                <w:sz w:val="24"/>
                <w:szCs w:val="24"/>
              </w:rPr>
              <w:t xml:space="preserve"> </w:t>
            </w:r>
            <w:r w:rsidR="00BB1299">
              <w:rPr>
                <w:sz w:val="24"/>
                <w:szCs w:val="24"/>
              </w:rPr>
              <w:t>could also have been a confounding variable, as seniors could potentially have higher workloads than freshman, for example</w:t>
            </w:r>
            <w:r w:rsidR="00E05DC5">
              <w:rPr>
                <w:sz w:val="24"/>
                <w:szCs w:val="24"/>
              </w:rPr>
              <w:t xml:space="preserve">. Same </w:t>
            </w:r>
            <w:r w:rsidR="00BB1299">
              <w:rPr>
                <w:sz w:val="24"/>
                <w:szCs w:val="24"/>
              </w:rPr>
              <w:t>cannot</w:t>
            </w:r>
            <w:r w:rsidR="00E05DC5">
              <w:rPr>
                <w:sz w:val="24"/>
                <w:szCs w:val="24"/>
              </w:rPr>
              <w:t xml:space="preserve"> be said about the gender. </w:t>
            </w:r>
            <w:r w:rsidR="00BB1299">
              <w:rPr>
                <w:sz w:val="24"/>
                <w:szCs w:val="24"/>
              </w:rPr>
              <w:t>The average C-GPA was similar for both males and females</w:t>
            </w:r>
            <w:r w:rsidR="00E05DC5">
              <w:rPr>
                <w:sz w:val="24"/>
                <w:szCs w:val="24"/>
              </w:rPr>
              <w:t xml:space="preserve">. Therefore, within this survey, we can say that there </w:t>
            </w:r>
            <w:r w:rsidR="00BB1299">
              <w:rPr>
                <w:sz w:val="24"/>
                <w:szCs w:val="24"/>
              </w:rPr>
              <w:t>may have been 1</w:t>
            </w:r>
            <w:r w:rsidR="00E05DC5">
              <w:rPr>
                <w:sz w:val="24"/>
                <w:szCs w:val="24"/>
              </w:rPr>
              <w:t xml:space="preserve"> confounding variables.</w:t>
            </w:r>
          </w:p>
        </w:tc>
        <w:tc>
          <w:tcPr>
            <w:tcW w:w="56" w:type="dxa"/>
          </w:tcPr>
          <w:p w14:paraId="2A15E2C8" w14:textId="77777777" w:rsidR="00FF6CA4" w:rsidRPr="00215590" w:rsidRDefault="00FF6CA4" w:rsidP="006C09EC">
            <w:pPr>
              <w:pStyle w:val="Text"/>
            </w:pPr>
          </w:p>
        </w:tc>
        <w:tc>
          <w:tcPr>
            <w:tcW w:w="28" w:type="dxa"/>
          </w:tcPr>
          <w:p w14:paraId="24A9D964" w14:textId="77777777" w:rsidR="00FF6CA4" w:rsidRDefault="00FF6CA4" w:rsidP="006C09EC">
            <w:pPr>
              <w:pStyle w:val="Text"/>
            </w:pPr>
          </w:p>
        </w:tc>
        <w:tc>
          <w:tcPr>
            <w:tcW w:w="1125" w:type="dxa"/>
            <w:gridSpan w:val="2"/>
          </w:tcPr>
          <w:p w14:paraId="230596CA" w14:textId="77777777" w:rsidR="00FF6CA4" w:rsidRDefault="00FF6CA4" w:rsidP="006C09EC"/>
        </w:tc>
      </w:tr>
    </w:tbl>
    <w:p w14:paraId="2D842C2D" w14:textId="35661FD6" w:rsidR="003E3DAB" w:rsidRDefault="003E3DAB" w:rsidP="003E3DAB">
      <w:pPr>
        <w:pStyle w:val="GraphicAnchor"/>
      </w:pPr>
    </w:p>
    <w:p w14:paraId="63644491" w14:textId="77777777" w:rsidR="0031574F" w:rsidRDefault="0031574F" w:rsidP="003E3DAB">
      <w:pPr>
        <w:pStyle w:val="GraphicAnchor"/>
      </w:pPr>
    </w:p>
    <w:p w14:paraId="68A372F0" w14:textId="77777777" w:rsidR="0031574F" w:rsidRDefault="0031574F" w:rsidP="003E3DAB">
      <w:pPr>
        <w:pStyle w:val="GraphicAnchor"/>
      </w:pPr>
    </w:p>
    <w:p w14:paraId="1D81DF61" w14:textId="77777777" w:rsidR="0031574F" w:rsidRDefault="0031574F" w:rsidP="003E3DAB">
      <w:pPr>
        <w:pStyle w:val="GraphicAnchor"/>
      </w:pPr>
    </w:p>
    <w:p w14:paraId="6F67606E" w14:textId="77777777" w:rsidR="0031574F" w:rsidRDefault="0031574F" w:rsidP="003E3DAB">
      <w:pPr>
        <w:pStyle w:val="GraphicAnchor"/>
      </w:pPr>
    </w:p>
    <w:p w14:paraId="3E24B5A0" w14:textId="77777777" w:rsidR="0031574F" w:rsidRDefault="0031574F" w:rsidP="003E3DAB">
      <w:pPr>
        <w:pStyle w:val="GraphicAnchor"/>
      </w:pPr>
    </w:p>
    <w:p w14:paraId="5D0A2867" w14:textId="77777777" w:rsidR="0031574F" w:rsidRDefault="0031574F" w:rsidP="003E3DAB">
      <w:pPr>
        <w:pStyle w:val="GraphicAnchor"/>
      </w:pPr>
    </w:p>
    <w:p w14:paraId="0E49C4E8" w14:textId="77777777" w:rsidR="0031574F" w:rsidRDefault="0031574F" w:rsidP="003E3DAB">
      <w:pPr>
        <w:pStyle w:val="GraphicAnchor"/>
      </w:pPr>
    </w:p>
    <w:p w14:paraId="724EF086" w14:textId="77777777" w:rsidR="0031574F" w:rsidRDefault="0031574F" w:rsidP="003E3DAB">
      <w:pPr>
        <w:pStyle w:val="GraphicAnchor"/>
      </w:pPr>
    </w:p>
    <w:p w14:paraId="739243A9" w14:textId="77777777" w:rsidR="0031574F" w:rsidRDefault="0031574F" w:rsidP="003E3DAB">
      <w:pPr>
        <w:pStyle w:val="GraphicAnchor"/>
      </w:pPr>
    </w:p>
    <w:p w14:paraId="5C5C7C06" w14:textId="77777777" w:rsidR="0031574F" w:rsidRDefault="0031574F" w:rsidP="003E3DAB">
      <w:pPr>
        <w:pStyle w:val="GraphicAnchor"/>
      </w:pPr>
    </w:p>
    <w:p w14:paraId="4B003E9E" w14:textId="77777777" w:rsidR="0031574F" w:rsidRDefault="0031574F" w:rsidP="003E3DAB">
      <w:pPr>
        <w:pStyle w:val="GraphicAnchor"/>
      </w:pPr>
    </w:p>
    <w:p w14:paraId="34422704" w14:textId="77777777" w:rsidR="0031574F" w:rsidRDefault="0031574F" w:rsidP="003E3DAB">
      <w:pPr>
        <w:pStyle w:val="GraphicAnchor"/>
      </w:pPr>
    </w:p>
    <w:p w14:paraId="66388FDF" w14:textId="77777777" w:rsidR="0031574F" w:rsidRDefault="0031574F" w:rsidP="003E3DAB">
      <w:pPr>
        <w:pStyle w:val="GraphicAnchor"/>
      </w:pPr>
    </w:p>
    <w:p w14:paraId="12A722FA" w14:textId="77777777" w:rsidR="0031574F" w:rsidRDefault="0031574F" w:rsidP="003E3DAB">
      <w:pPr>
        <w:pStyle w:val="GraphicAnchor"/>
      </w:pPr>
    </w:p>
    <w:p w14:paraId="562EC5CA" w14:textId="77777777" w:rsidR="0031574F" w:rsidRDefault="0031574F" w:rsidP="003E3DAB">
      <w:pPr>
        <w:pStyle w:val="GraphicAnchor"/>
      </w:pPr>
    </w:p>
    <w:p w14:paraId="0E04A690" w14:textId="77777777" w:rsidR="0031574F" w:rsidRDefault="0031574F" w:rsidP="003E3DAB">
      <w:pPr>
        <w:pStyle w:val="GraphicAnchor"/>
      </w:pPr>
    </w:p>
    <w:p w14:paraId="58404DD6" w14:textId="77777777" w:rsidR="0031574F" w:rsidRDefault="0031574F" w:rsidP="003E3DAB">
      <w:pPr>
        <w:pStyle w:val="GraphicAnchor"/>
      </w:pPr>
    </w:p>
    <w:p w14:paraId="5E8EB890" w14:textId="77777777" w:rsidR="0031574F" w:rsidRDefault="0031574F" w:rsidP="003E3DAB">
      <w:pPr>
        <w:pStyle w:val="GraphicAnchor"/>
      </w:pPr>
    </w:p>
    <w:p w14:paraId="78FF9E9E" w14:textId="77777777" w:rsidR="0031574F" w:rsidRDefault="0031574F" w:rsidP="003E3DAB">
      <w:pPr>
        <w:pStyle w:val="GraphicAnchor"/>
      </w:pPr>
    </w:p>
    <w:p w14:paraId="03BA29E8" w14:textId="77777777" w:rsidR="0031574F" w:rsidRDefault="0031574F" w:rsidP="003E3DAB">
      <w:pPr>
        <w:pStyle w:val="GraphicAnchor"/>
      </w:pPr>
    </w:p>
    <w:p w14:paraId="79F78D5C" w14:textId="77777777" w:rsidR="0031574F" w:rsidRDefault="0031574F" w:rsidP="003E3DAB">
      <w:pPr>
        <w:pStyle w:val="GraphicAnchor"/>
      </w:pPr>
    </w:p>
    <w:p w14:paraId="2687F54C" w14:textId="77777777" w:rsidR="0031574F" w:rsidRDefault="0031574F" w:rsidP="003E3DAB">
      <w:pPr>
        <w:pStyle w:val="GraphicAnchor"/>
      </w:pPr>
    </w:p>
    <w:p w14:paraId="73F45D7A" w14:textId="77777777" w:rsidR="0031574F" w:rsidRDefault="0031574F" w:rsidP="003E3DAB">
      <w:pPr>
        <w:pStyle w:val="GraphicAnchor"/>
      </w:pPr>
    </w:p>
    <w:p w14:paraId="702179F2" w14:textId="77777777" w:rsidR="0031574F" w:rsidRDefault="0031574F" w:rsidP="003E3DAB">
      <w:pPr>
        <w:pStyle w:val="GraphicAnchor"/>
      </w:pPr>
    </w:p>
    <w:p w14:paraId="509B546A" w14:textId="77777777" w:rsidR="0031574F" w:rsidRDefault="0031574F" w:rsidP="003E3DAB">
      <w:pPr>
        <w:pStyle w:val="GraphicAnchor"/>
      </w:pPr>
    </w:p>
    <w:p w14:paraId="5D11F4FE" w14:textId="77777777" w:rsidR="0031574F" w:rsidRDefault="0031574F" w:rsidP="003E3DAB">
      <w:pPr>
        <w:pStyle w:val="GraphicAnchor"/>
      </w:pPr>
    </w:p>
    <w:p w14:paraId="6CADF303" w14:textId="77777777" w:rsidR="0031574F" w:rsidRDefault="0031574F" w:rsidP="003E3DAB">
      <w:pPr>
        <w:pStyle w:val="GraphicAnchor"/>
      </w:pPr>
    </w:p>
    <w:p w14:paraId="7C359EEC" w14:textId="77777777" w:rsidR="0031574F" w:rsidRDefault="0031574F" w:rsidP="003E3DAB">
      <w:pPr>
        <w:pStyle w:val="GraphicAnchor"/>
      </w:pPr>
    </w:p>
    <w:p w14:paraId="2427E45A" w14:textId="77777777" w:rsidR="0031574F" w:rsidRDefault="0031574F" w:rsidP="003E3DAB">
      <w:pPr>
        <w:pStyle w:val="GraphicAnchor"/>
      </w:pPr>
    </w:p>
    <w:p w14:paraId="4C735A17" w14:textId="77777777" w:rsidR="0031574F" w:rsidRDefault="0031574F" w:rsidP="003E3DAB">
      <w:pPr>
        <w:pStyle w:val="GraphicAnchor"/>
      </w:pPr>
    </w:p>
    <w:p w14:paraId="33DDD839" w14:textId="77777777" w:rsidR="0031574F" w:rsidRDefault="0031574F" w:rsidP="003E3DAB">
      <w:pPr>
        <w:pStyle w:val="GraphicAnchor"/>
      </w:pPr>
    </w:p>
    <w:p w14:paraId="44E20F65" w14:textId="77777777" w:rsidR="0031574F" w:rsidRDefault="0031574F" w:rsidP="003E3DAB">
      <w:pPr>
        <w:pStyle w:val="GraphicAnchor"/>
      </w:pPr>
    </w:p>
    <w:p w14:paraId="4A1045E0" w14:textId="77777777" w:rsidR="0031574F" w:rsidRDefault="0031574F" w:rsidP="003E3DAB">
      <w:pPr>
        <w:pStyle w:val="GraphicAnchor"/>
      </w:pPr>
    </w:p>
    <w:p w14:paraId="04ECABC0" w14:textId="77777777" w:rsidR="0031574F" w:rsidRDefault="0031574F" w:rsidP="003E3DAB">
      <w:pPr>
        <w:pStyle w:val="GraphicAnchor"/>
      </w:pPr>
    </w:p>
    <w:p w14:paraId="4CE6097C" w14:textId="77777777" w:rsidR="0031574F" w:rsidRDefault="0031574F" w:rsidP="003E3DAB">
      <w:pPr>
        <w:pStyle w:val="GraphicAnchor"/>
      </w:pPr>
    </w:p>
    <w:p w14:paraId="0D88CD9F" w14:textId="77777777" w:rsidR="0031574F" w:rsidRDefault="0031574F" w:rsidP="003E3DAB">
      <w:pPr>
        <w:pStyle w:val="GraphicAnchor"/>
      </w:pPr>
    </w:p>
    <w:p w14:paraId="76B6AF5D" w14:textId="77777777" w:rsidR="0031574F" w:rsidRDefault="0031574F" w:rsidP="003E3DAB">
      <w:pPr>
        <w:pStyle w:val="GraphicAnchor"/>
      </w:pPr>
    </w:p>
    <w:p w14:paraId="16E48F02" w14:textId="77777777" w:rsidR="0031574F" w:rsidRDefault="0031574F" w:rsidP="003E3DAB">
      <w:pPr>
        <w:pStyle w:val="GraphicAnchor"/>
      </w:pPr>
    </w:p>
    <w:p w14:paraId="461F74B1" w14:textId="77777777" w:rsidR="0031574F" w:rsidRDefault="0031574F" w:rsidP="003E3DAB">
      <w:pPr>
        <w:pStyle w:val="GraphicAnchor"/>
      </w:pPr>
    </w:p>
    <w:p w14:paraId="21DCA2F0" w14:textId="77777777" w:rsidR="0031574F" w:rsidRDefault="0031574F" w:rsidP="003E3DAB">
      <w:pPr>
        <w:pStyle w:val="GraphicAnchor"/>
      </w:pPr>
    </w:p>
    <w:p w14:paraId="0D555A64" w14:textId="77777777" w:rsidR="0031574F" w:rsidRDefault="0031574F" w:rsidP="003E3DAB">
      <w:pPr>
        <w:pStyle w:val="GraphicAnchor"/>
      </w:pPr>
    </w:p>
    <w:p w14:paraId="3081DAD4" w14:textId="77777777" w:rsidR="0031574F" w:rsidRDefault="0031574F" w:rsidP="003E3DAB">
      <w:pPr>
        <w:pStyle w:val="GraphicAnchor"/>
      </w:pPr>
    </w:p>
    <w:p w14:paraId="340ACFBD" w14:textId="77777777" w:rsidR="0031574F" w:rsidRDefault="0031574F" w:rsidP="003E3DAB">
      <w:pPr>
        <w:pStyle w:val="GraphicAnchor"/>
      </w:pPr>
    </w:p>
    <w:p w14:paraId="5E6DE8DA" w14:textId="77777777" w:rsidR="0031574F" w:rsidRDefault="0031574F" w:rsidP="003E3DAB">
      <w:pPr>
        <w:pStyle w:val="GraphicAnchor"/>
      </w:pPr>
    </w:p>
    <w:p w14:paraId="1FFDB068" w14:textId="77777777" w:rsidR="0031574F" w:rsidRDefault="0031574F" w:rsidP="003E3DAB">
      <w:pPr>
        <w:pStyle w:val="GraphicAnchor"/>
      </w:pPr>
    </w:p>
    <w:p w14:paraId="62AE0F7D" w14:textId="77777777" w:rsidR="0031574F" w:rsidRDefault="0031574F" w:rsidP="003E3DAB">
      <w:pPr>
        <w:pStyle w:val="GraphicAnchor"/>
      </w:pPr>
    </w:p>
    <w:p w14:paraId="54E2B478" w14:textId="77777777" w:rsidR="0031574F" w:rsidRDefault="0031574F" w:rsidP="003E3DAB">
      <w:pPr>
        <w:pStyle w:val="GraphicAnchor"/>
      </w:pPr>
    </w:p>
    <w:p w14:paraId="5BDD5175" w14:textId="77777777" w:rsidR="0031574F" w:rsidRDefault="0031574F" w:rsidP="003E3DAB">
      <w:pPr>
        <w:pStyle w:val="GraphicAnchor"/>
      </w:pPr>
    </w:p>
    <w:p w14:paraId="3F317D4B" w14:textId="77777777" w:rsidR="0031574F" w:rsidRDefault="0031574F" w:rsidP="003E3DAB">
      <w:pPr>
        <w:pStyle w:val="GraphicAnchor"/>
      </w:pPr>
    </w:p>
    <w:p w14:paraId="6D64DFEF" w14:textId="77777777" w:rsidR="0031574F" w:rsidRDefault="0031574F" w:rsidP="003E3DAB">
      <w:pPr>
        <w:pStyle w:val="GraphicAnchor"/>
      </w:pPr>
    </w:p>
    <w:p w14:paraId="7583E64B" w14:textId="77777777" w:rsidR="0031574F" w:rsidRDefault="0031574F" w:rsidP="003E3DAB">
      <w:pPr>
        <w:pStyle w:val="GraphicAnchor"/>
      </w:pPr>
    </w:p>
    <w:p w14:paraId="4B1B6F51" w14:textId="77777777" w:rsidR="0031574F" w:rsidRDefault="0031574F" w:rsidP="003E3DAB">
      <w:pPr>
        <w:pStyle w:val="GraphicAnchor"/>
      </w:pPr>
    </w:p>
    <w:p w14:paraId="30F44C5F" w14:textId="77777777" w:rsidR="0031574F" w:rsidRDefault="0031574F" w:rsidP="003E3DAB">
      <w:pPr>
        <w:pStyle w:val="GraphicAnchor"/>
      </w:pPr>
    </w:p>
    <w:p w14:paraId="76B9D40A" w14:textId="77777777" w:rsidR="0031574F" w:rsidRDefault="0031574F" w:rsidP="003E3DAB">
      <w:pPr>
        <w:pStyle w:val="GraphicAnchor"/>
      </w:pPr>
    </w:p>
    <w:p w14:paraId="2B93FC0B" w14:textId="77777777" w:rsidR="0031574F" w:rsidRDefault="0031574F" w:rsidP="003E3DAB">
      <w:pPr>
        <w:pStyle w:val="GraphicAnchor"/>
      </w:pPr>
    </w:p>
    <w:p w14:paraId="0F6BA63E" w14:textId="77777777" w:rsidR="0031574F" w:rsidRDefault="0031574F" w:rsidP="003E3DAB">
      <w:pPr>
        <w:pStyle w:val="GraphicAnchor"/>
      </w:pPr>
    </w:p>
    <w:p w14:paraId="2358DE9E" w14:textId="77777777" w:rsidR="0031574F" w:rsidRDefault="0031574F" w:rsidP="003E3DAB">
      <w:pPr>
        <w:pStyle w:val="GraphicAnchor"/>
      </w:pPr>
    </w:p>
    <w:p w14:paraId="5CAAAD09" w14:textId="77777777" w:rsidR="0031574F" w:rsidRDefault="0031574F" w:rsidP="003E3DAB">
      <w:pPr>
        <w:pStyle w:val="GraphicAnchor"/>
      </w:pPr>
    </w:p>
    <w:p w14:paraId="654F1442" w14:textId="77777777" w:rsidR="0031574F" w:rsidRDefault="0031574F" w:rsidP="003E3DAB">
      <w:pPr>
        <w:pStyle w:val="GraphicAnchor"/>
      </w:pPr>
    </w:p>
    <w:p w14:paraId="2FDDEC7B" w14:textId="77777777" w:rsidR="0031574F" w:rsidRDefault="0031574F" w:rsidP="003E3DAB">
      <w:pPr>
        <w:pStyle w:val="GraphicAnchor"/>
      </w:pPr>
    </w:p>
    <w:p w14:paraId="18EACE66" w14:textId="77777777" w:rsidR="0031574F" w:rsidRDefault="0031574F" w:rsidP="003E3DAB">
      <w:pPr>
        <w:pStyle w:val="GraphicAnchor"/>
      </w:pPr>
    </w:p>
    <w:p w14:paraId="3BD452A9" w14:textId="77777777" w:rsidR="0031574F" w:rsidRDefault="0031574F" w:rsidP="003E3DAB">
      <w:pPr>
        <w:pStyle w:val="GraphicAnchor"/>
      </w:pPr>
    </w:p>
    <w:p w14:paraId="097671C5" w14:textId="77777777" w:rsidR="0031574F" w:rsidRDefault="0031574F" w:rsidP="003E3DAB">
      <w:pPr>
        <w:pStyle w:val="GraphicAnchor"/>
      </w:pPr>
    </w:p>
    <w:p w14:paraId="6DED72A8" w14:textId="77777777" w:rsidR="0031574F" w:rsidRDefault="0031574F" w:rsidP="003E3DAB">
      <w:pPr>
        <w:pStyle w:val="GraphicAnchor"/>
      </w:pPr>
    </w:p>
    <w:p w14:paraId="489D3F9F" w14:textId="77777777" w:rsidR="0031574F" w:rsidRDefault="0031574F" w:rsidP="003E3DAB">
      <w:pPr>
        <w:pStyle w:val="GraphicAnchor"/>
      </w:pPr>
    </w:p>
    <w:p w14:paraId="05EA4C70" w14:textId="77777777" w:rsidR="0031574F" w:rsidRDefault="0031574F" w:rsidP="003E3DAB">
      <w:pPr>
        <w:pStyle w:val="GraphicAnchor"/>
      </w:pPr>
    </w:p>
    <w:p w14:paraId="2A569D02" w14:textId="77777777" w:rsidR="0031574F" w:rsidRDefault="0031574F" w:rsidP="003E3DAB">
      <w:pPr>
        <w:pStyle w:val="GraphicAnchor"/>
      </w:pPr>
    </w:p>
    <w:p w14:paraId="306179EF" w14:textId="77777777" w:rsidR="0031574F" w:rsidRDefault="0031574F" w:rsidP="003E3DAB">
      <w:pPr>
        <w:pStyle w:val="GraphicAnchor"/>
      </w:pPr>
    </w:p>
    <w:p w14:paraId="6CEA8594" w14:textId="0EB3AB5B" w:rsidR="0031574F" w:rsidRPr="0031574F" w:rsidRDefault="0031574F" w:rsidP="0031574F">
      <w:pPr>
        <w:pStyle w:val="GraphicAnchor"/>
        <w:jc w:val="center"/>
        <w:rPr>
          <w:sz w:val="20"/>
          <w:szCs w:val="20"/>
        </w:rPr>
      </w:pPr>
      <w:r>
        <w:rPr>
          <w:sz w:val="20"/>
          <w:szCs w:val="20"/>
        </w:rPr>
        <w:t>THANK YOU!</w:t>
      </w:r>
    </w:p>
    <w:sectPr w:rsidR="0031574F" w:rsidRPr="0031574F" w:rsidSect="002C02B0">
      <w:footerReference w:type="even" r:id="rId20"/>
      <w:footerReference w:type="default" r:id="rId21"/>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CD885" w14:textId="77777777" w:rsidR="002C02B0" w:rsidRDefault="002C02B0" w:rsidP="00E74B29">
      <w:r>
        <w:separator/>
      </w:r>
    </w:p>
  </w:endnote>
  <w:endnote w:type="continuationSeparator" w:id="0">
    <w:p w14:paraId="1746D839" w14:textId="77777777" w:rsidR="002C02B0" w:rsidRDefault="002C02B0"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docs-Open 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77258BA3"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6AD6E9"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77558"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109ED488" w14:textId="77777777" w:rsidTr="006709F1">
      <w:tc>
        <w:tcPr>
          <w:tcW w:w="1079" w:type="dxa"/>
        </w:tcPr>
        <w:p w14:paraId="5C9D6771" w14:textId="77777777" w:rsidR="00E74B29" w:rsidRPr="00E74B29" w:rsidRDefault="00E74B29" w:rsidP="006709F1">
          <w:pPr>
            <w:pStyle w:val="Footer"/>
          </w:pPr>
        </w:p>
      </w:tc>
      <w:tc>
        <w:tcPr>
          <w:tcW w:w="5395" w:type="dxa"/>
        </w:tcPr>
        <w:p w14:paraId="1D9635EA" w14:textId="77777777" w:rsidR="00E74B29" w:rsidRPr="00874FE7" w:rsidRDefault="00000000" w:rsidP="006709F1">
          <w:pPr>
            <w:pStyle w:val="Footer"/>
          </w:pPr>
          <w:sdt>
            <w:sdtPr>
              <w:id w:val="707152945"/>
              <w:placeholder>
                <w:docPart w:val="D9F54D80BD6243F28675060BD5B1FD4B"/>
              </w:placeholder>
              <w:temporary/>
              <w:showingPlcHdr/>
              <w15:appearance w15:val="hidden"/>
            </w:sdtPr>
            <w:sdtContent>
              <w:r w:rsidR="00837914" w:rsidRPr="006709F1">
                <w:t>REPORT TITLE</w:t>
              </w:r>
            </w:sdtContent>
          </w:sdt>
        </w:p>
      </w:tc>
      <w:tc>
        <w:tcPr>
          <w:tcW w:w="3237" w:type="dxa"/>
        </w:tcPr>
        <w:sdt>
          <w:sdtPr>
            <w:rPr>
              <w:rStyle w:val="PageNumber"/>
            </w:rPr>
            <w:id w:val="-1206949233"/>
            <w:docPartObj>
              <w:docPartGallery w:val="Page Numbers (Bottom of Page)"/>
              <w:docPartUnique/>
            </w:docPartObj>
          </w:sdtPr>
          <w:sdtContent>
            <w:p w14:paraId="269F2003"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419BC9F0" w14:textId="77777777" w:rsidR="00E74B29" w:rsidRPr="00E74B29" w:rsidRDefault="00E74B29" w:rsidP="006709F1">
          <w:pPr>
            <w:pStyle w:val="Footer"/>
          </w:pPr>
        </w:p>
      </w:tc>
    </w:tr>
  </w:tbl>
  <w:p w14:paraId="384C1ECD"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5AEF4" w14:textId="77777777" w:rsidR="002C02B0" w:rsidRDefault="002C02B0" w:rsidP="00E74B29">
      <w:r>
        <w:separator/>
      </w:r>
    </w:p>
  </w:footnote>
  <w:footnote w:type="continuationSeparator" w:id="0">
    <w:p w14:paraId="2AA0B37B" w14:textId="77777777" w:rsidR="002C02B0" w:rsidRDefault="002C02B0"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25D7510"/>
    <w:multiLevelType w:val="hybridMultilevel"/>
    <w:tmpl w:val="883854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7670585">
    <w:abstractNumId w:val="0"/>
  </w:num>
  <w:num w:numId="2" w16cid:durableId="20969034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590"/>
    <w:rsid w:val="00025385"/>
    <w:rsid w:val="00086FA5"/>
    <w:rsid w:val="00092A37"/>
    <w:rsid w:val="00094A3B"/>
    <w:rsid w:val="000C143E"/>
    <w:rsid w:val="000E4641"/>
    <w:rsid w:val="00114309"/>
    <w:rsid w:val="00151F66"/>
    <w:rsid w:val="00161092"/>
    <w:rsid w:val="00177F8D"/>
    <w:rsid w:val="00185F4A"/>
    <w:rsid w:val="00215590"/>
    <w:rsid w:val="002226D9"/>
    <w:rsid w:val="00233002"/>
    <w:rsid w:val="002950F1"/>
    <w:rsid w:val="002C02B0"/>
    <w:rsid w:val="002D2200"/>
    <w:rsid w:val="002E3919"/>
    <w:rsid w:val="00305D8D"/>
    <w:rsid w:val="0031574F"/>
    <w:rsid w:val="0039361C"/>
    <w:rsid w:val="003E3DAB"/>
    <w:rsid w:val="0040564B"/>
    <w:rsid w:val="00440118"/>
    <w:rsid w:val="0048120C"/>
    <w:rsid w:val="004909D9"/>
    <w:rsid w:val="004C1770"/>
    <w:rsid w:val="00521481"/>
    <w:rsid w:val="00665110"/>
    <w:rsid w:val="006709F1"/>
    <w:rsid w:val="006C60E6"/>
    <w:rsid w:val="00797DD3"/>
    <w:rsid w:val="007A3D84"/>
    <w:rsid w:val="007A5D92"/>
    <w:rsid w:val="00813583"/>
    <w:rsid w:val="00837914"/>
    <w:rsid w:val="00874FE7"/>
    <w:rsid w:val="00916111"/>
    <w:rsid w:val="00952F7D"/>
    <w:rsid w:val="0095496A"/>
    <w:rsid w:val="009A38BA"/>
    <w:rsid w:val="009C51C0"/>
    <w:rsid w:val="00A45974"/>
    <w:rsid w:val="00A50AC5"/>
    <w:rsid w:val="00A5785B"/>
    <w:rsid w:val="00AC1219"/>
    <w:rsid w:val="00B43E11"/>
    <w:rsid w:val="00BB1299"/>
    <w:rsid w:val="00C755AB"/>
    <w:rsid w:val="00D379DB"/>
    <w:rsid w:val="00D43125"/>
    <w:rsid w:val="00D66A3A"/>
    <w:rsid w:val="00DD29EC"/>
    <w:rsid w:val="00DF198B"/>
    <w:rsid w:val="00E05DC5"/>
    <w:rsid w:val="00E74B29"/>
    <w:rsid w:val="00EA161A"/>
    <w:rsid w:val="00F50791"/>
    <w:rsid w:val="00F52B84"/>
    <w:rsid w:val="00F74A90"/>
    <w:rsid w:val="00FB2F1A"/>
    <w:rsid w:val="00FF6C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5A035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character" w:styleId="Hyperlink">
    <w:name w:val="Hyperlink"/>
    <w:basedOn w:val="DefaultParagraphFont"/>
    <w:uiPriority w:val="99"/>
    <w:semiHidden/>
    <w:rsid w:val="003E3DAB"/>
    <w:rPr>
      <w:color w:val="0000FF" w:themeColor="hyperlink"/>
      <w:u w:val="single"/>
    </w:rPr>
  </w:style>
  <w:style w:type="character" w:styleId="UnresolvedMention">
    <w:name w:val="Unresolved Mention"/>
    <w:basedOn w:val="DefaultParagraphFont"/>
    <w:uiPriority w:val="99"/>
    <w:semiHidden/>
    <w:unhideWhenUsed/>
    <w:rsid w:val="003E3D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592274">
      <w:bodyDiv w:val="1"/>
      <w:marLeft w:val="0"/>
      <w:marRight w:val="0"/>
      <w:marTop w:val="0"/>
      <w:marBottom w:val="0"/>
      <w:divBdr>
        <w:top w:val="none" w:sz="0" w:space="0" w:color="auto"/>
        <w:left w:val="none" w:sz="0" w:space="0" w:color="auto"/>
        <w:bottom w:val="none" w:sz="0" w:space="0" w:color="auto"/>
        <w:right w:val="none" w:sz="0" w:space="0" w:color="auto"/>
      </w:divBdr>
    </w:div>
    <w:div w:id="1848666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forms.gle/Q5oG7Ajx25oLgmtVA" TargetMode="Externa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B67ED7DC0724199B93622B487EFA0EF"/>
        <w:category>
          <w:name w:val="General"/>
          <w:gallery w:val="placeholder"/>
        </w:category>
        <w:types>
          <w:type w:val="bbPlcHdr"/>
        </w:types>
        <w:behaviors>
          <w:behavior w:val="content"/>
        </w:behaviors>
        <w:guid w:val="{FCABFDAA-4654-44FD-B8AC-DA8385628518}"/>
      </w:docPartPr>
      <w:docPartBody>
        <w:p w:rsidR="00883231" w:rsidRDefault="00000000">
          <w:pPr>
            <w:pStyle w:val="9B67ED7DC0724199B93622B487EFA0EF"/>
          </w:pPr>
          <w:r w:rsidRPr="00DF198B">
            <w:t>—</w:t>
          </w:r>
        </w:p>
      </w:docPartBody>
    </w:docPart>
    <w:docPart>
      <w:docPartPr>
        <w:name w:val="270BBA52D2DB428283A097F182AB0524"/>
        <w:category>
          <w:name w:val="General"/>
          <w:gallery w:val="placeholder"/>
        </w:category>
        <w:types>
          <w:type w:val="bbPlcHdr"/>
        </w:types>
        <w:behaviors>
          <w:behavior w:val="content"/>
        </w:behaviors>
        <w:guid w:val="{83EAA9F2-F4C3-433F-9838-8F19C5A5279F}"/>
      </w:docPartPr>
      <w:docPartBody>
        <w:p w:rsidR="00883231" w:rsidRDefault="00000000">
          <w:pPr>
            <w:pStyle w:val="270BBA52D2DB428283A097F182AB0524"/>
          </w:pPr>
          <w:r w:rsidRPr="00DF198B">
            <w:t>—</w:t>
          </w:r>
        </w:p>
      </w:docPartBody>
    </w:docPart>
    <w:docPart>
      <w:docPartPr>
        <w:name w:val="D9F54D80BD6243F28675060BD5B1FD4B"/>
        <w:category>
          <w:name w:val="General"/>
          <w:gallery w:val="placeholder"/>
        </w:category>
        <w:types>
          <w:type w:val="bbPlcHdr"/>
        </w:types>
        <w:behaviors>
          <w:behavior w:val="content"/>
        </w:behaviors>
        <w:guid w:val="{D5709058-5ED5-4474-BE68-673F3AA34E0B}"/>
      </w:docPartPr>
      <w:docPartBody>
        <w:p w:rsidR="00883231" w:rsidRDefault="00000000">
          <w:pPr>
            <w:pStyle w:val="D9F54D80BD6243F28675060BD5B1FD4B"/>
          </w:pPr>
          <w:r w:rsidRPr="0048120C">
            <w:t>Lorem Ipsum is simply dummy text of the printing and typesetting industry.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docs-Open Sans">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5DB"/>
    <w:rsid w:val="005745DB"/>
    <w:rsid w:val="00883231"/>
    <w:rsid w:val="00A1618F"/>
    <w:rsid w:val="00D070EE"/>
    <w:rsid w:val="00FB47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67ED7DC0724199B93622B487EFA0EF">
    <w:name w:val="9B67ED7DC0724199B93622B487EFA0EF"/>
  </w:style>
  <w:style w:type="paragraph" w:customStyle="1" w:styleId="270BBA52D2DB428283A097F182AB0524">
    <w:name w:val="270BBA52D2DB428283A097F182AB0524"/>
  </w:style>
  <w:style w:type="paragraph" w:customStyle="1" w:styleId="D9F54D80BD6243F28675060BD5B1FD4B">
    <w:name w:val="D9F54D80BD6243F28675060BD5B1FD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28E34E20-737E-44C6-9196-987FEAA8C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10</Pages>
  <Words>880</Words>
  <Characters>5022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2024-03-10T21:58:00Z</dcterms:created>
  <dcterms:modified xsi:type="dcterms:W3CDTF">2024-03-10T21:58:00Z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